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FA4898">
      <w:pPr>
        <w:jc w:val="both"/>
      </w:pPr>
    </w:p>
    <w:p w:rsid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B1149E" w:rsidRDefault="00B1149E">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B1149E" w:rsidRPr="00E77823" w:rsidRDefault="00B1149E"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B1149E" w:rsidRDefault="00B1149E">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B1149E" w:rsidRPr="00E77823" w:rsidRDefault="00B1149E"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B1149E" w:rsidRPr="00B87D29" w:rsidRDefault="00B1149E">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B1149E" w:rsidRPr="00B87D29" w:rsidRDefault="00B1149E">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Default="00E77823" w:rsidP="00FA4898">
      <w:pPr>
        <w:jc w:val="both"/>
      </w:pPr>
    </w:p>
    <w:p w:rsidR="00E77823" w:rsidRDefault="00E77823" w:rsidP="00FA4898">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FA4898">
          <w:pPr>
            <w:pStyle w:val="En-ttedetabledesmatires"/>
            <w:jc w:val="both"/>
            <w:rPr>
              <w:lang w:val="fr-FR"/>
            </w:rPr>
          </w:pPr>
          <w:r>
            <w:rPr>
              <w:lang w:val="fr-FR"/>
            </w:rPr>
            <w:t>Table des matières</w:t>
          </w:r>
        </w:p>
        <w:p w:rsidR="00802103" w:rsidRDefault="00720EC5">
          <w:pPr>
            <w:pStyle w:val="TM1"/>
            <w:tabs>
              <w:tab w:val="left" w:pos="48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646897" w:history="1">
            <w:r w:rsidR="00802103" w:rsidRPr="003640CD">
              <w:rPr>
                <w:rStyle w:val="Lienhypertexte"/>
                <w:noProof/>
              </w:rPr>
              <w:t>I.</w:t>
            </w:r>
            <w:r w:rsidR="00802103">
              <w:rPr>
                <w:rFonts w:asciiTheme="minorHAnsi" w:hAnsiTheme="minorHAnsi"/>
                <w:noProof/>
                <w:sz w:val="22"/>
                <w:szCs w:val="22"/>
                <w:lang w:val="en-US" w:eastAsia="en-US"/>
              </w:rPr>
              <w:tab/>
            </w:r>
            <w:r w:rsidR="00802103" w:rsidRPr="003640CD">
              <w:rPr>
                <w:rStyle w:val="Lienhypertexte"/>
                <w:noProof/>
              </w:rPr>
              <w:t>Présentation du projet</w:t>
            </w:r>
            <w:r w:rsidR="00802103">
              <w:rPr>
                <w:noProof/>
                <w:webHidden/>
              </w:rPr>
              <w:tab/>
            </w:r>
            <w:r w:rsidR="00802103">
              <w:rPr>
                <w:noProof/>
                <w:webHidden/>
              </w:rPr>
              <w:fldChar w:fldCharType="begin"/>
            </w:r>
            <w:r w:rsidR="00802103">
              <w:rPr>
                <w:noProof/>
                <w:webHidden/>
              </w:rPr>
              <w:instrText xml:space="preserve"> PAGEREF _Toc478646897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B1149E">
          <w:pPr>
            <w:pStyle w:val="TM2"/>
            <w:tabs>
              <w:tab w:val="left" w:pos="660"/>
              <w:tab w:val="right" w:leader="dot" w:pos="9057"/>
            </w:tabs>
            <w:rPr>
              <w:rFonts w:asciiTheme="minorHAnsi" w:hAnsiTheme="minorHAnsi"/>
              <w:noProof/>
              <w:sz w:val="22"/>
              <w:szCs w:val="22"/>
              <w:lang w:val="en-US" w:eastAsia="en-US"/>
            </w:rPr>
          </w:pPr>
          <w:hyperlink w:anchor="_Toc478646898"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Contexte</w:t>
            </w:r>
            <w:r w:rsidR="00802103">
              <w:rPr>
                <w:noProof/>
                <w:webHidden/>
              </w:rPr>
              <w:tab/>
            </w:r>
            <w:r w:rsidR="00802103">
              <w:rPr>
                <w:noProof/>
                <w:webHidden/>
              </w:rPr>
              <w:fldChar w:fldCharType="begin"/>
            </w:r>
            <w:r w:rsidR="00802103">
              <w:rPr>
                <w:noProof/>
                <w:webHidden/>
              </w:rPr>
              <w:instrText xml:space="preserve"> PAGEREF _Toc478646898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B1149E">
          <w:pPr>
            <w:pStyle w:val="TM2"/>
            <w:tabs>
              <w:tab w:val="left" w:pos="660"/>
              <w:tab w:val="right" w:leader="dot" w:pos="9057"/>
            </w:tabs>
            <w:rPr>
              <w:rFonts w:asciiTheme="minorHAnsi" w:hAnsiTheme="minorHAnsi"/>
              <w:noProof/>
              <w:sz w:val="22"/>
              <w:szCs w:val="22"/>
              <w:lang w:val="en-US" w:eastAsia="en-US"/>
            </w:rPr>
          </w:pPr>
          <w:hyperlink w:anchor="_Toc478646899"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Besoins</w:t>
            </w:r>
            <w:r w:rsidR="00802103">
              <w:rPr>
                <w:noProof/>
                <w:webHidden/>
              </w:rPr>
              <w:tab/>
            </w:r>
            <w:r w:rsidR="00802103">
              <w:rPr>
                <w:noProof/>
                <w:webHidden/>
              </w:rPr>
              <w:fldChar w:fldCharType="begin"/>
            </w:r>
            <w:r w:rsidR="00802103">
              <w:rPr>
                <w:noProof/>
                <w:webHidden/>
              </w:rPr>
              <w:instrText xml:space="preserve"> PAGEREF _Toc478646899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B1149E">
          <w:pPr>
            <w:pStyle w:val="TM2"/>
            <w:tabs>
              <w:tab w:val="left" w:pos="660"/>
              <w:tab w:val="right" w:leader="dot" w:pos="9057"/>
            </w:tabs>
            <w:rPr>
              <w:rFonts w:asciiTheme="minorHAnsi" w:hAnsiTheme="minorHAnsi"/>
              <w:noProof/>
              <w:sz w:val="22"/>
              <w:szCs w:val="22"/>
              <w:lang w:val="en-US" w:eastAsia="en-US"/>
            </w:rPr>
          </w:pPr>
          <w:hyperlink w:anchor="_Toc478646900"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L’équipe projet</w:t>
            </w:r>
            <w:r w:rsidR="00802103">
              <w:rPr>
                <w:noProof/>
                <w:webHidden/>
              </w:rPr>
              <w:tab/>
            </w:r>
            <w:r w:rsidR="00802103">
              <w:rPr>
                <w:noProof/>
                <w:webHidden/>
              </w:rPr>
              <w:fldChar w:fldCharType="begin"/>
            </w:r>
            <w:r w:rsidR="00802103">
              <w:rPr>
                <w:noProof/>
                <w:webHidden/>
              </w:rPr>
              <w:instrText xml:space="preserve"> PAGEREF _Toc478646900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B1149E">
          <w:pPr>
            <w:pStyle w:val="TM1"/>
            <w:tabs>
              <w:tab w:val="left" w:pos="480"/>
              <w:tab w:val="right" w:leader="dot" w:pos="9057"/>
            </w:tabs>
            <w:rPr>
              <w:rFonts w:asciiTheme="minorHAnsi" w:hAnsiTheme="minorHAnsi"/>
              <w:noProof/>
              <w:sz w:val="22"/>
              <w:szCs w:val="22"/>
              <w:lang w:val="en-US" w:eastAsia="en-US"/>
            </w:rPr>
          </w:pPr>
          <w:hyperlink w:anchor="_Toc478646901" w:history="1">
            <w:r w:rsidR="00802103" w:rsidRPr="003640CD">
              <w:rPr>
                <w:rStyle w:val="Lienhypertexte"/>
                <w:noProof/>
              </w:rPr>
              <w:t>II.</w:t>
            </w:r>
            <w:r w:rsidR="00802103">
              <w:rPr>
                <w:rFonts w:asciiTheme="minorHAnsi" w:hAnsiTheme="minorHAnsi"/>
                <w:noProof/>
                <w:sz w:val="22"/>
                <w:szCs w:val="22"/>
                <w:lang w:val="en-US" w:eastAsia="en-US"/>
              </w:rPr>
              <w:tab/>
            </w:r>
            <w:r w:rsidR="00802103" w:rsidRPr="003640CD">
              <w:rPr>
                <w:rStyle w:val="Lienhypertexte"/>
                <w:noProof/>
              </w:rPr>
              <w:t>Planification du projet</w:t>
            </w:r>
            <w:r w:rsidR="00802103">
              <w:rPr>
                <w:noProof/>
                <w:webHidden/>
              </w:rPr>
              <w:tab/>
            </w:r>
            <w:r w:rsidR="00802103">
              <w:rPr>
                <w:noProof/>
                <w:webHidden/>
              </w:rPr>
              <w:fldChar w:fldCharType="begin"/>
            </w:r>
            <w:r w:rsidR="00802103">
              <w:rPr>
                <w:noProof/>
                <w:webHidden/>
              </w:rPr>
              <w:instrText xml:space="preserve"> PAGEREF _Toc478646901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B1149E">
          <w:pPr>
            <w:pStyle w:val="TM2"/>
            <w:tabs>
              <w:tab w:val="left" w:pos="660"/>
              <w:tab w:val="right" w:leader="dot" w:pos="9057"/>
            </w:tabs>
            <w:rPr>
              <w:rFonts w:asciiTheme="minorHAnsi" w:hAnsiTheme="minorHAnsi"/>
              <w:noProof/>
              <w:sz w:val="22"/>
              <w:szCs w:val="22"/>
              <w:lang w:val="en-US" w:eastAsia="en-US"/>
            </w:rPr>
          </w:pPr>
          <w:hyperlink w:anchor="_Toc478646902"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Découpage du projet : le WBS</w:t>
            </w:r>
            <w:r w:rsidR="00802103">
              <w:rPr>
                <w:noProof/>
                <w:webHidden/>
              </w:rPr>
              <w:tab/>
            </w:r>
            <w:r w:rsidR="00802103">
              <w:rPr>
                <w:noProof/>
                <w:webHidden/>
              </w:rPr>
              <w:fldChar w:fldCharType="begin"/>
            </w:r>
            <w:r w:rsidR="00802103">
              <w:rPr>
                <w:noProof/>
                <w:webHidden/>
              </w:rPr>
              <w:instrText xml:space="preserve"> PAGEREF _Toc478646902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B1149E">
          <w:pPr>
            <w:pStyle w:val="TM2"/>
            <w:tabs>
              <w:tab w:val="left" w:pos="660"/>
              <w:tab w:val="right" w:leader="dot" w:pos="9057"/>
            </w:tabs>
            <w:rPr>
              <w:rFonts w:asciiTheme="minorHAnsi" w:hAnsiTheme="minorHAnsi"/>
              <w:noProof/>
              <w:sz w:val="22"/>
              <w:szCs w:val="22"/>
              <w:lang w:val="en-US" w:eastAsia="en-US"/>
            </w:rPr>
          </w:pPr>
          <w:hyperlink w:anchor="_Toc478646903"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Planning prévisionnel</w:t>
            </w:r>
            <w:r w:rsidR="00802103">
              <w:rPr>
                <w:noProof/>
                <w:webHidden/>
              </w:rPr>
              <w:tab/>
            </w:r>
            <w:r w:rsidR="00802103">
              <w:rPr>
                <w:noProof/>
                <w:webHidden/>
              </w:rPr>
              <w:fldChar w:fldCharType="begin"/>
            </w:r>
            <w:r w:rsidR="00802103">
              <w:rPr>
                <w:noProof/>
                <w:webHidden/>
              </w:rPr>
              <w:instrText xml:space="preserve"> PAGEREF _Toc478646903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B1149E">
          <w:pPr>
            <w:pStyle w:val="TM2"/>
            <w:tabs>
              <w:tab w:val="left" w:pos="660"/>
              <w:tab w:val="right" w:leader="dot" w:pos="9057"/>
            </w:tabs>
            <w:rPr>
              <w:rFonts w:asciiTheme="minorHAnsi" w:hAnsiTheme="minorHAnsi"/>
              <w:noProof/>
              <w:sz w:val="22"/>
              <w:szCs w:val="22"/>
              <w:lang w:val="en-US" w:eastAsia="en-US"/>
            </w:rPr>
          </w:pPr>
          <w:hyperlink w:anchor="_Toc478646904"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Planning effectif</w:t>
            </w:r>
            <w:r w:rsidR="00802103">
              <w:rPr>
                <w:noProof/>
                <w:webHidden/>
              </w:rPr>
              <w:tab/>
            </w:r>
            <w:r w:rsidR="00802103">
              <w:rPr>
                <w:noProof/>
                <w:webHidden/>
              </w:rPr>
              <w:fldChar w:fldCharType="begin"/>
            </w:r>
            <w:r w:rsidR="00802103">
              <w:rPr>
                <w:noProof/>
                <w:webHidden/>
              </w:rPr>
              <w:instrText xml:space="preserve"> PAGEREF _Toc478646904 \h </w:instrText>
            </w:r>
            <w:r w:rsidR="00802103">
              <w:rPr>
                <w:noProof/>
                <w:webHidden/>
              </w:rPr>
            </w:r>
            <w:r w:rsidR="00802103">
              <w:rPr>
                <w:noProof/>
                <w:webHidden/>
              </w:rPr>
              <w:fldChar w:fldCharType="separate"/>
            </w:r>
            <w:r w:rsidR="00390BA7">
              <w:rPr>
                <w:noProof/>
                <w:webHidden/>
              </w:rPr>
              <w:t>9</w:t>
            </w:r>
            <w:r w:rsidR="00802103">
              <w:rPr>
                <w:noProof/>
                <w:webHidden/>
              </w:rPr>
              <w:fldChar w:fldCharType="end"/>
            </w:r>
          </w:hyperlink>
        </w:p>
        <w:p w:rsidR="00802103" w:rsidRDefault="00B1149E">
          <w:pPr>
            <w:pStyle w:val="TM1"/>
            <w:tabs>
              <w:tab w:val="left" w:pos="480"/>
              <w:tab w:val="right" w:leader="dot" w:pos="9057"/>
            </w:tabs>
            <w:rPr>
              <w:rFonts w:asciiTheme="minorHAnsi" w:hAnsiTheme="minorHAnsi"/>
              <w:noProof/>
              <w:sz w:val="22"/>
              <w:szCs w:val="22"/>
              <w:lang w:val="en-US" w:eastAsia="en-US"/>
            </w:rPr>
          </w:pPr>
          <w:hyperlink w:anchor="_Toc478646905" w:history="1">
            <w:r w:rsidR="00802103" w:rsidRPr="003640CD">
              <w:rPr>
                <w:rStyle w:val="Lienhypertexte"/>
                <w:noProof/>
              </w:rPr>
              <w:t>III.</w:t>
            </w:r>
            <w:r w:rsidR="00802103">
              <w:rPr>
                <w:rFonts w:asciiTheme="minorHAnsi" w:hAnsiTheme="minorHAnsi"/>
                <w:noProof/>
                <w:sz w:val="22"/>
                <w:szCs w:val="22"/>
                <w:lang w:val="en-US" w:eastAsia="en-US"/>
              </w:rPr>
              <w:tab/>
            </w:r>
            <w:r w:rsidR="00802103" w:rsidRPr="003640CD">
              <w:rPr>
                <w:rStyle w:val="Lienhypertexte"/>
                <w:noProof/>
              </w:rPr>
              <w:t>Mise en place de la solution proposée</w:t>
            </w:r>
            <w:r w:rsidR="00802103">
              <w:rPr>
                <w:noProof/>
                <w:webHidden/>
              </w:rPr>
              <w:tab/>
            </w:r>
            <w:r w:rsidR="00802103">
              <w:rPr>
                <w:noProof/>
                <w:webHidden/>
              </w:rPr>
              <w:fldChar w:fldCharType="begin"/>
            </w:r>
            <w:r w:rsidR="00802103">
              <w:rPr>
                <w:noProof/>
                <w:webHidden/>
              </w:rPr>
              <w:instrText xml:space="preserve"> PAGEREF _Toc478646905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B1149E">
          <w:pPr>
            <w:pStyle w:val="TM2"/>
            <w:tabs>
              <w:tab w:val="left" w:pos="660"/>
              <w:tab w:val="right" w:leader="dot" w:pos="9057"/>
            </w:tabs>
            <w:rPr>
              <w:rFonts w:asciiTheme="minorHAnsi" w:hAnsiTheme="minorHAnsi"/>
              <w:noProof/>
              <w:sz w:val="22"/>
              <w:szCs w:val="22"/>
              <w:lang w:val="en-US" w:eastAsia="en-US"/>
            </w:rPr>
          </w:pPr>
          <w:hyperlink w:anchor="_Toc478646906"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Modélisation : la méthode MERISE</w:t>
            </w:r>
            <w:r w:rsidR="00802103">
              <w:rPr>
                <w:noProof/>
                <w:webHidden/>
              </w:rPr>
              <w:tab/>
            </w:r>
            <w:r w:rsidR="00802103">
              <w:rPr>
                <w:noProof/>
                <w:webHidden/>
              </w:rPr>
              <w:fldChar w:fldCharType="begin"/>
            </w:r>
            <w:r w:rsidR="00802103">
              <w:rPr>
                <w:noProof/>
                <w:webHidden/>
              </w:rPr>
              <w:instrText xml:space="preserve"> PAGEREF _Toc478646906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B1149E">
          <w:pPr>
            <w:pStyle w:val="TM3"/>
            <w:tabs>
              <w:tab w:val="left" w:pos="880"/>
              <w:tab w:val="right" w:leader="dot" w:pos="9057"/>
            </w:tabs>
            <w:rPr>
              <w:rFonts w:asciiTheme="minorHAnsi" w:hAnsiTheme="minorHAnsi"/>
              <w:noProof/>
              <w:sz w:val="22"/>
              <w:szCs w:val="22"/>
              <w:lang w:val="en-US" w:eastAsia="en-US"/>
            </w:rPr>
          </w:pPr>
          <w:hyperlink w:anchor="_Toc478646907"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Modèle conceptuel de données (MCD)</w:t>
            </w:r>
            <w:r w:rsidR="00802103">
              <w:rPr>
                <w:noProof/>
                <w:webHidden/>
              </w:rPr>
              <w:tab/>
            </w:r>
            <w:r w:rsidR="00802103">
              <w:rPr>
                <w:noProof/>
                <w:webHidden/>
              </w:rPr>
              <w:fldChar w:fldCharType="begin"/>
            </w:r>
            <w:r w:rsidR="00802103">
              <w:rPr>
                <w:noProof/>
                <w:webHidden/>
              </w:rPr>
              <w:instrText xml:space="preserve"> PAGEREF _Toc478646907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B1149E">
          <w:pPr>
            <w:pStyle w:val="TM3"/>
            <w:tabs>
              <w:tab w:val="left" w:pos="1100"/>
              <w:tab w:val="right" w:leader="dot" w:pos="9057"/>
            </w:tabs>
            <w:rPr>
              <w:rFonts w:asciiTheme="minorHAnsi" w:hAnsiTheme="minorHAnsi"/>
              <w:noProof/>
              <w:sz w:val="22"/>
              <w:szCs w:val="22"/>
              <w:lang w:val="en-US" w:eastAsia="en-US"/>
            </w:rPr>
          </w:pPr>
          <w:hyperlink w:anchor="_Toc478646908"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Modèle logique de données (MLD)</w:t>
            </w:r>
            <w:r w:rsidR="00802103">
              <w:rPr>
                <w:noProof/>
                <w:webHidden/>
              </w:rPr>
              <w:tab/>
            </w:r>
            <w:r w:rsidR="00802103">
              <w:rPr>
                <w:noProof/>
                <w:webHidden/>
              </w:rPr>
              <w:fldChar w:fldCharType="begin"/>
            </w:r>
            <w:r w:rsidR="00802103">
              <w:rPr>
                <w:noProof/>
                <w:webHidden/>
              </w:rPr>
              <w:instrText xml:space="preserve"> PAGEREF _Toc478646908 \h </w:instrText>
            </w:r>
            <w:r w:rsidR="00802103">
              <w:rPr>
                <w:noProof/>
                <w:webHidden/>
              </w:rPr>
            </w:r>
            <w:r w:rsidR="00802103">
              <w:rPr>
                <w:noProof/>
                <w:webHidden/>
              </w:rPr>
              <w:fldChar w:fldCharType="separate"/>
            </w:r>
            <w:r w:rsidR="00390BA7">
              <w:rPr>
                <w:noProof/>
                <w:webHidden/>
              </w:rPr>
              <w:t>14</w:t>
            </w:r>
            <w:r w:rsidR="00802103">
              <w:rPr>
                <w:noProof/>
                <w:webHidden/>
              </w:rPr>
              <w:fldChar w:fldCharType="end"/>
            </w:r>
          </w:hyperlink>
        </w:p>
        <w:p w:rsidR="00802103" w:rsidRDefault="00B1149E">
          <w:pPr>
            <w:pStyle w:val="TM3"/>
            <w:tabs>
              <w:tab w:val="left" w:pos="880"/>
              <w:tab w:val="right" w:leader="dot" w:pos="9057"/>
            </w:tabs>
            <w:rPr>
              <w:rFonts w:asciiTheme="minorHAnsi" w:hAnsiTheme="minorHAnsi"/>
              <w:noProof/>
              <w:sz w:val="22"/>
              <w:szCs w:val="22"/>
              <w:lang w:val="en-US" w:eastAsia="en-US"/>
            </w:rPr>
          </w:pPr>
          <w:hyperlink w:anchor="_Toc478646909"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Choix du SGBDR</w:t>
            </w:r>
            <w:r w:rsidR="00802103">
              <w:rPr>
                <w:noProof/>
                <w:webHidden/>
              </w:rPr>
              <w:tab/>
            </w:r>
            <w:r w:rsidR="00802103">
              <w:rPr>
                <w:noProof/>
                <w:webHidden/>
              </w:rPr>
              <w:fldChar w:fldCharType="begin"/>
            </w:r>
            <w:r w:rsidR="00802103">
              <w:rPr>
                <w:noProof/>
                <w:webHidden/>
              </w:rPr>
              <w:instrText xml:space="preserve"> PAGEREF _Toc478646909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B1149E">
          <w:pPr>
            <w:pStyle w:val="TM3"/>
            <w:tabs>
              <w:tab w:val="left" w:pos="1100"/>
              <w:tab w:val="right" w:leader="dot" w:pos="9057"/>
            </w:tabs>
            <w:rPr>
              <w:rFonts w:asciiTheme="minorHAnsi" w:hAnsiTheme="minorHAnsi"/>
              <w:noProof/>
              <w:sz w:val="22"/>
              <w:szCs w:val="22"/>
              <w:lang w:val="en-US" w:eastAsia="en-US"/>
            </w:rPr>
          </w:pPr>
          <w:hyperlink w:anchor="_Toc478646910"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Modèle physique de données (MPD)</w:t>
            </w:r>
            <w:r w:rsidR="00802103">
              <w:rPr>
                <w:noProof/>
                <w:webHidden/>
              </w:rPr>
              <w:tab/>
            </w:r>
            <w:r w:rsidR="00802103">
              <w:rPr>
                <w:noProof/>
                <w:webHidden/>
              </w:rPr>
              <w:fldChar w:fldCharType="begin"/>
            </w:r>
            <w:r w:rsidR="00802103">
              <w:rPr>
                <w:noProof/>
                <w:webHidden/>
              </w:rPr>
              <w:instrText xml:space="preserve"> PAGEREF _Toc478646910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B1149E">
          <w:pPr>
            <w:pStyle w:val="TM2"/>
            <w:tabs>
              <w:tab w:val="left" w:pos="660"/>
              <w:tab w:val="right" w:leader="dot" w:pos="9057"/>
            </w:tabs>
            <w:rPr>
              <w:rFonts w:asciiTheme="minorHAnsi" w:hAnsiTheme="minorHAnsi"/>
              <w:noProof/>
              <w:sz w:val="22"/>
              <w:szCs w:val="22"/>
              <w:lang w:val="en-US" w:eastAsia="en-US"/>
            </w:rPr>
          </w:pPr>
          <w:hyperlink w:anchor="_Toc478646911"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Les requêtes SQL</w:t>
            </w:r>
            <w:r w:rsidR="00802103">
              <w:rPr>
                <w:noProof/>
                <w:webHidden/>
              </w:rPr>
              <w:tab/>
            </w:r>
            <w:r w:rsidR="00802103">
              <w:rPr>
                <w:noProof/>
                <w:webHidden/>
              </w:rPr>
              <w:fldChar w:fldCharType="begin"/>
            </w:r>
            <w:r w:rsidR="00802103">
              <w:rPr>
                <w:noProof/>
                <w:webHidden/>
              </w:rPr>
              <w:instrText xml:space="preserve"> PAGEREF _Toc478646911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B1149E">
          <w:pPr>
            <w:pStyle w:val="TM3"/>
            <w:tabs>
              <w:tab w:val="left" w:pos="880"/>
              <w:tab w:val="right" w:leader="dot" w:pos="9057"/>
            </w:tabs>
            <w:rPr>
              <w:rFonts w:asciiTheme="minorHAnsi" w:hAnsiTheme="minorHAnsi"/>
              <w:noProof/>
              <w:sz w:val="22"/>
              <w:szCs w:val="22"/>
              <w:lang w:val="en-US" w:eastAsia="en-US"/>
            </w:rPr>
          </w:pPr>
          <w:hyperlink w:anchor="_Toc478646912"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Remplissage de la base de données</w:t>
            </w:r>
            <w:r w:rsidR="00802103">
              <w:rPr>
                <w:noProof/>
                <w:webHidden/>
              </w:rPr>
              <w:tab/>
            </w:r>
            <w:r w:rsidR="00802103">
              <w:rPr>
                <w:noProof/>
                <w:webHidden/>
              </w:rPr>
              <w:fldChar w:fldCharType="begin"/>
            </w:r>
            <w:r w:rsidR="00802103">
              <w:rPr>
                <w:noProof/>
                <w:webHidden/>
              </w:rPr>
              <w:instrText xml:space="preserve"> PAGEREF _Toc478646912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B1149E">
          <w:pPr>
            <w:pStyle w:val="TM3"/>
            <w:tabs>
              <w:tab w:val="left" w:pos="1100"/>
              <w:tab w:val="right" w:leader="dot" w:pos="9057"/>
            </w:tabs>
            <w:rPr>
              <w:rFonts w:asciiTheme="minorHAnsi" w:hAnsiTheme="minorHAnsi"/>
              <w:noProof/>
              <w:sz w:val="22"/>
              <w:szCs w:val="22"/>
              <w:lang w:val="en-US" w:eastAsia="en-US"/>
            </w:rPr>
          </w:pPr>
          <w:hyperlink w:anchor="_Toc478646913"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Procédures stockées</w:t>
            </w:r>
            <w:r w:rsidR="00802103">
              <w:rPr>
                <w:noProof/>
                <w:webHidden/>
              </w:rPr>
              <w:tab/>
            </w:r>
            <w:r w:rsidR="00802103">
              <w:rPr>
                <w:noProof/>
                <w:webHidden/>
              </w:rPr>
              <w:fldChar w:fldCharType="begin"/>
            </w:r>
            <w:r w:rsidR="00802103">
              <w:rPr>
                <w:noProof/>
                <w:webHidden/>
              </w:rPr>
              <w:instrText xml:space="preserve"> PAGEREF _Toc478646913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B1149E">
          <w:pPr>
            <w:pStyle w:val="TM3"/>
            <w:tabs>
              <w:tab w:val="left" w:pos="880"/>
              <w:tab w:val="right" w:leader="dot" w:pos="9057"/>
            </w:tabs>
            <w:rPr>
              <w:rFonts w:asciiTheme="minorHAnsi" w:hAnsiTheme="minorHAnsi"/>
              <w:noProof/>
              <w:sz w:val="22"/>
              <w:szCs w:val="22"/>
              <w:lang w:val="en-US" w:eastAsia="en-US"/>
            </w:rPr>
          </w:pPr>
          <w:hyperlink w:anchor="_Toc478646914"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Soumission de recettes</w:t>
            </w:r>
            <w:r w:rsidR="00802103">
              <w:rPr>
                <w:noProof/>
                <w:webHidden/>
              </w:rPr>
              <w:tab/>
            </w:r>
            <w:r w:rsidR="00802103">
              <w:rPr>
                <w:noProof/>
                <w:webHidden/>
              </w:rPr>
              <w:fldChar w:fldCharType="begin"/>
            </w:r>
            <w:r w:rsidR="00802103">
              <w:rPr>
                <w:noProof/>
                <w:webHidden/>
              </w:rPr>
              <w:instrText xml:space="preserve"> PAGEREF _Toc478646914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B1149E">
          <w:pPr>
            <w:pStyle w:val="TM3"/>
            <w:tabs>
              <w:tab w:val="left" w:pos="1100"/>
              <w:tab w:val="right" w:leader="dot" w:pos="9057"/>
            </w:tabs>
            <w:rPr>
              <w:rFonts w:asciiTheme="minorHAnsi" w:hAnsiTheme="minorHAnsi"/>
              <w:noProof/>
              <w:sz w:val="22"/>
              <w:szCs w:val="22"/>
              <w:lang w:val="en-US" w:eastAsia="en-US"/>
            </w:rPr>
          </w:pPr>
          <w:hyperlink w:anchor="_Toc478646915"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Rechercher et consulter</w:t>
            </w:r>
            <w:r w:rsidR="00802103">
              <w:rPr>
                <w:noProof/>
                <w:webHidden/>
              </w:rPr>
              <w:tab/>
            </w:r>
            <w:r w:rsidR="00802103">
              <w:rPr>
                <w:noProof/>
                <w:webHidden/>
              </w:rPr>
              <w:fldChar w:fldCharType="begin"/>
            </w:r>
            <w:r w:rsidR="00802103">
              <w:rPr>
                <w:noProof/>
                <w:webHidden/>
              </w:rPr>
              <w:instrText xml:space="preserve"> PAGEREF _Toc478646915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B1149E">
          <w:pPr>
            <w:pStyle w:val="TM3"/>
            <w:tabs>
              <w:tab w:val="left" w:pos="880"/>
              <w:tab w:val="right" w:leader="dot" w:pos="9057"/>
            </w:tabs>
            <w:rPr>
              <w:rFonts w:asciiTheme="minorHAnsi" w:hAnsiTheme="minorHAnsi"/>
              <w:noProof/>
              <w:sz w:val="22"/>
              <w:szCs w:val="22"/>
              <w:lang w:val="en-US" w:eastAsia="en-US"/>
            </w:rPr>
          </w:pPr>
          <w:hyperlink w:anchor="_Toc478646916" w:history="1">
            <w:r w:rsidR="00802103" w:rsidRPr="003640CD">
              <w:rPr>
                <w:rStyle w:val="Lienhypertexte"/>
                <w:noProof/>
              </w:rPr>
              <w:t>e.</w:t>
            </w:r>
            <w:r w:rsidR="00802103">
              <w:rPr>
                <w:rFonts w:asciiTheme="minorHAnsi" w:hAnsiTheme="minorHAnsi"/>
                <w:noProof/>
                <w:sz w:val="22"/>
                <w:szCs w:val="22"/>
                <w:lang w:val="en-US" w:eastAsia="en-US"/>
              </w:rPr>
              <w:tab/>
            </w:r>
            <w:r w:rsidR="00802103" w:rsidRPr="003640CD">
              <w:rPr>
                <w:rStyle w:val="Lienhypertexte"/>
                <w:noProof/>
              </w:rPr>
              <w:t>Sauvegarder</w:t>
            </w:r>
            <w:r w:rsidR="00802103">
              <w:rPr>
                <w:noProof/>
                <w:webHidden/>
              </w:rPr>
              <w:tab/>
            </w:r>
            <w:r w:rsidR="00802103">
              <w:rPr>
                <w:noProof/>
                <w:webHidden/>
              </w:rPr>
              <w:fldChar w:fldCharType="begin"/>
            </w:r>
            <w:r w:rsidR="00802103">
              <w:rPr>
                <w:noProof/>
                <w:webHidden/>
              </w:rPr>
              <w:instrText xml:space="preserve"> PAGEREF _Toc478646916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B1149E">
          <w:pPr>
            <w:pStyle w:val="TM2"/>
            <w:tabs>
              <w:tab w:val="left" w:pos="660"/>
              <w:tab w:val="right" w:leader="dot" w:pos="9057"/>
            </w:tabs>
            <w:rPr>
              <w:rFonts w:asciiTheme="minorHAnsi" w:hAnsiTheme="minorHAnsi"/>
              <w:noProof/>
              <w:sz w:val="22"/>
              <w:szCs w:val="22"/>
              <w:lang w:val="en-US" w:eastAsia="en-US"/>
            </w:rPr>
          </w:pPr>
          <w:hyperlink w:anchor="_Toc478646917"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Tests</w:t>
            </w:r>
            <w:r w:rsidR="00802103">
              <w:rPr>
                <w:noProof/>
                <w:webHidden/>
              </w:rPr>
              <w:tab/>
            </w:r>
            <w:r w:rsidR="00802103">
              <w:rPr>
                <w:noProof/>
                <w:webHidden/>
              </w:rPr>
              <w:fldChar w:fldCharType="begin"/>
            </w:r>
            <w:r w:rsidR="00802103">
              <w:rPr>
                <w:noProof/>
                <w:webHidden/>
              </w:rPr>
              <w:instrText xml:space="preserve"> PAGEREF _Toc478646917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B1149E">
          <w:pPr>
            <w:pStyle w:val="TM1"/>
            <w:tabs>
              <w:tab w:val="right" w:leader="dot" w:pos="9057"/>
            </w:tabs>
            <w:rPr>
              <w:rFonts w:asciiTheme="minorHAnsi" w:hAnsiTheme="minorHAnsi"/>
              <w:noProof/>
              <w:sz w:val="22"/>
              <w:szCs w:val="22"/>
              <w:lang w:val="en-US" w:eastAsia="en-US"/>
            </w:rPr>
          </w:pPr>
          <w:hyperlink w:anchor="_Toc478646918" w:history="1">
            <w:r w:rsidR="00802103" w:rsidRPr="003640CD">
              <w:rPr>
                <w:rStyle w:val="Lienhypertexte"/>
                <w:noProof/>
              </w:rPr>
              <w:t>ANNEXE 1 : Créer un serveur mysql sur un Raspberry Pi</w:t>
            </w:r>
            <w:r w:rsidR="00802103">
              <w:rPr>
                <w:noProof/>
                <w:webHidden/>
              </w:rPr>
              <w:tab/>
            </w:r>
            <w:r w:rsidR="00802103">
              <w:rPr>
                <w:noProof/>
                <w:webHidden/>
              </w:rPr>
              <w:fldChar w:fldCharType="begin"/>
            </w:r>
            <w:r w:rsidR="00802103">
              <w:rPr>
                <w:noProof/>
                <w:webHidden/>
              </w:rPr>
              <w:instrText xml:space="preserve"> PAGEREF _Toc478646918 \h </w:instrText>
            </w:r>
            <w:r w:rsidR="00802103">
              <w:rPr>
                <w:noProof/>
                <w:webHidden/>
              </w:rPr>
            </w:r>
            <w:r w:rsidR="00802103">
              <w:rPr>
                <w:noProof/>
                <w:webHidden/>
              </w:rPr>
              <w:fldChar w:fldCharType="separate"/>
            </w:r>
            <w:r w:rsidR="00390BA7">
              <w:rPr>
                <w:noProof/>
                <w:webHidden/>
              </w:rPr>
              <w:t>17</w:t>
            </w:r>
            <w:r w:rsidR="00802103">
              <w:rPr>
                <w:noProof/>
                <w:webHidden/>
              </w:rPr>
              <w:fldChar w:fldCharType="end"/>
            </w:r>
          </w:hyperlink>
        </w:p>
        <w:p w:rsidR="00802103" w:rsidRDefault="00B1149E">
          <w:pPr>
            <w:pStyle w:val="TM1"/>
            <w:tabs>
              <w:tab w:val="right" w:leader="dot" w:pos="9057"/>
            </w:tabs>
            <w:rPr>
              <w:rFonts w:asciiTheme="minorHAnsi" w:hAnsiTheme="minorHAnsi"/>
              <w:noProof/>
              <w:sz w:val="22"/>
              <w:szCs w:val="22"/>
              <w:lang w:val="en-US" w:eastAsia="en-US"/>
            </w:rPr>
          </w:pPr>
          <w:hyperlink w:anchor="_Toc478646919" w:history="1">
            <w:r w:rsidR="00802103" w:rsidRPr="003640CD">
              <w:rPr>
                <w:rStyle w:val="Lienhypertexte"/>
                <w:noProof/>
              </w:rPr>
              <w:t>ANNEXE 2 : Script de création de la base de données</w:t>
            </w:r>
            <w:r w:rsidR="00802103">
              <w:rPr>
                <w:noProof/>
                <w:webHidden/>
              </w:rPr>
              <w:tab/>
            </w:r>
            <w:r w:rsidR="00802103">
              <w:rPr>
                <w:noProof/>
                <w:webHidden/>
              </w:rPr>
              <w:fldChar w:fldCharType="begin"/>
            </w:r>
            <w:r w:rsidR="00802103">
              <w:rPr>
                <w:noProof/>
                <w:webHidden/>
              </w:rPr>
              <w:instrText xml:space="preserve"> PAGEREF _Toc478646919 \h </w:instrText>
            </w:r>
            <w:r w:rsidR="00802103">
              <w:rPr>
                <w:noProof/>
                <w:webHidden/>
              </w:rPr>
            </w:r>
            <w:r w:rsidR="00802103">
              <w:rPr>
                <w:noProof/>
                <w:webHidden/>
              </w:rPr>
              <w:fldChar w:fldCharType="separate"/>
            </w:r>
            <w:r w:rsidR="00390BA7">
              <w:rPr>
                <w:noProof/>
                <w:webHidden/>
              </w:rPr>
              <w:t>18</w:t>
            </w:r>
            <w:r w:rsidR="00802103">
              <w:rPr>
                <w:noProof/>
                <w:webHidden/>
              </w:rPr>
              <w:fldChar w:fldCharType="end"/>
            </w:r>
          </w:hyperlink>
        </w:p>
        <w:p w:rsidR="00E77823" w:rsidRDefault="00720EC5" w:rsidP="00FA4898">
          <w:pPr>
            <w:jc w:val="both"/>
          </w:pPr>
          <w:r>
            <w:rPr>
              <w:b/>
              <w:bCs/>
              <w:noProof/>
            </w:rPr>
            <w:fldChar w:fldCharType="end"/>
          </w:r>
        </w:p>
      </w:sdtContent>
    </w:sdt>
    <w:p w:rsidR="00E77823" w:rsidRDefault="00E77823" w:rsidP="00FA4898">
      <w:pPr>
        <w:jc w:val="both"/>
      </w:pPr>
      <w:r>
        <w:br w:type="page"/>
      </w:r>
    </w:p>
    <w:p w:rsidR="0058332A" w:rsidRDefault="00F7585D" w:rsidP="00FA4898">
      <w:pPr>
        <w:pStyle w:val="Titre1"/>
        <w:numPr>
          <w:ilvl w:val="0"/>
          <w:numId w:val="1"/>
        </w:numPr>
        <w:spacing w:after="240"/>
        <w:jc w:val="both"/>
      </w:pPr>
      <w:bookmarkStart w:id="0" w:name="_Toc478646897"/>
      <w:r>
        <w:lastRenderedPageBreak/>
        <w:t>Présentation</w:t>
      </w:r>
      <w:r w:rsidR="00E77823">
        <w:t xml:space="preserve"> du projet</w:t>
      </w:r>
      <w:bookmarkEnd w:id="0"/>
    </w:p>
    <w:p w:rsidR="00E77823" w:rsidRDefault="00F7585D" w:rsidP="00FA4898">
      <w:pPr>
        <w:pStyle w:val="Titre2"/>
        <w:numPr>
          <w:ilvl w:val="0"/>
          <w:numId w:val="15"/>
        </w:numPr>
        <w:jc w:val="both"/>
      </w:pPr>
      <w:bookmarkStart w:id="1" w:name="_Toc478646898"/>
      <w:r>
        <w:t>Contexte</w:t>
      </w:r>
      <w:bookmarkEnd w:id="1"/>
    </w:p>
    <w:p w:rsidR="00F7585D" w:rsidRDefault="00F7585D" w:rsidP="00FA4898">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FA4898">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FA4898">
      <w:pPr>
        <w:pStyle w:val="Paragraphedeliste"/>
        <w:numPr>
          <w:ilvl w:val="0"/>
          <w:numId w:val="3"/>
        </w:numPr>
        <w:spacing w:before="240"/>
        <w:jc w:val="both"/>
      </w:pPr>
      <w:r>
        <w:t>Des potions</w:t>
      </w:r>
    </w:p>
    <w:p w:rsidR="00F7585D" w:rsidRDefault="00F7585D" w:rsidP="00FA4898">
      <w:pPr>
        <w:pStyle w:val="Paragraphedeliste"/>
        <w:numPr>
          <w:ilvl w:val="0"/>
          <w:numId w:val="3"/>
        </w:numPr>
        <w:spacing w:before="240"/>
        <w:jc w:val="both"/>
      </w:pPr>
      <w:r>
        <w:t>Des onguents</w:t>
      </w:r>
    </w:p>
    <w:p w:rsidR="00F7585D" w:rsidRDefault="00F7585D" w:rsidP="00FA4898">
      <w:pPr>
        <w:pStyle w:val="Paragraphedeliste"/>
        <w:numPr>
          <w:ilvl w:val="0"/>
          <w:numId w:val="3"/>
        </w:numPr>
        <w:spacing w:before="240"/>
        <w:jc w:val="both"/>
      </w:pPr>
      <w:r>
        <w:t>Des ingrédients (pour préparer des potions et des onguents)</w:t>
      </w:r>
      <w:r w:rsidR="009629F8">
        <w:t>3</w:t>
      </w:r>
    </w:p>
    <w:p w:rsidR="009629F8" w:rsidRDefault="009629F8" w:rsidP="00FA4898">
      <w:pPr>
        <w:spacing w:before="240"/>
        <w:jc w:val="both"/>
      </w:pPr>
      <w:r>
        <w:t xml:space="preserve">Pour expliquer le fonctionnement </w:t>
      </w:r>
      <w:r w:rsidR="002E2B74">
        <w:t>du site GiselleMagicArts nous avons décidé d’établir un diagramme du flux. Le but est de bien comprendre le fonctionnement du futur site pour développer un modèle contextuel de données adapté.</w:t>
      </w:r>
    </w:p>
    <w:p w:rsidR="002E2B74" w:rsidRDefault="002E2B74" w:rsidP="00FA4898">
      <w:pPr>
        <w:spacing w:before="240"/>
        <w:jc w:val="both"/>
      </w:pPr>
      <w:r>
        <w:t>Tout d’abord listons quelques informations complémentaires concernant le fonctionnement du site :</w:t>
      </w:r>
    </w:p>
    <w:p w:rsidR="002E2B74" w:rsidRDefault="002E2B74" w:rsidP="00FA4898">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FA4898">
      <w:pPr>
        <w:pStyle w:val="Paragraphedeliste"/>
        <w:numPr>
          <w:ilvl w:val="0"/>
          <w:numId w:val="4"/>
        </w:numPr>
        <w:spacing w:before="240"/>
        <w:jc w:val="both"/>
      </w:pPr>
      <w:r>
        <w:t>Les clients commandent puis sont livrés</w:t>
      </w:r>
    </w:p>
    <w:p w:rsidR="002E2B74" w:rsidRDefault="002E2B74" w:rsidP="00FA4898">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FA4898">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A4898">
      <w:pPr>
        <w:pStyle w:val="Titre2"/>
        <w:numPr>
          <w:ilvl w:val="0"/>
          <w:numId w:val="15"/>
        </w:numPr>
        <w:jc w:val="both"/>
      </w:pPr>
      <w:bookmarkStart w:id="2" w:name="_Toc478646899"/>
      <w:r>
        <w:lastRenderedPageBreak/>
        <w:t>Besoins</w:t>
      </w:r>
      <w:bookmarkEnd w:id="2"/>
    </w:p>
    <w:p w:rsidR="00F7585D" w:rsidRDefault="00F7585D" w:rsidP="00FA4898">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FA4898">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FA4898">
      <w:pPr>
        <w:spacing w:before="240"/>
        <w:jc w:val="both"/>
      </w:pPr>
      <w:r>
        <w:t>Les clients, lorsqu’ils commandent des potions, doivent choisir dans quel récipient celle-ci sera contenu (fioles, pots…). Le prix variera en fonction du type de récipient.</w:t>
      </w:r>
    </w:p>
    <w:p w:rsidR="00866E81" w:rsidRDefault="00866E81" w:rsidP="00FA4898">
      <w:pPr>
        <w:spacing w:before="240"/>
        <w:jc w:val="both"/>
      </w:pPr>
      <w:r>
        <w:t>Il faudra préparer un certain nombre de requêtes en langage SQL pour extraire de la base de données des informations clés pour la sorcière.</w:t>
      </w:r>
    </w:p>
    <w:p w:rsidR="004905E3" w:rsidRDefault="00866E81" w:rsidP="00FA4898">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FA4898">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FA4898">
      <w:pPr>
        <w:jc w:val="both"/>
      </w:pPr>
    </w:p>
    <w:p w:rsidR="009E0AA5" w:rsidRDefault="009E0AA5" w:rsidP="00FA4898">
      <w:pPr>
        <w:pStyle w:val="Titre2"/>
        <w:numPr>
          <w:ilvl w:val="0"/>
          <w:numId w:val="15"/>
        </w:numPr>
        <w:jc w:val="both"/>
      </w:pPr>
      <w:bookmarkStart w:id="3" w:name="_Toc478646900"/>
      <w:r>
        <w:t>L’équipe projet</w:t>
      </w:r>
      <w:bookmarkEnd w:id="3"/>
    </w:p>
    <w:p w:rsidR="009E0AA5" w:rsidRDefault="009E0AA5" w:rsidP="00FA4898">
      <w:pPr>
        <w:spacing w:before="240"/>
        <w:jc w:val="both"/>
      </w:pPr>
      <w:r>
        <w:t>L’équipe chargée de réaliser le projet de Giselle est composée de quatre membres :</w:t>
      </w:r>
    </w:p>
    <w:p w:rsidR="009E0AA5" w:rsidRDefault="000107C7" w:rsidP="00FA4898">
      <w:pPr>
        <w:pStyle w:val="Paragraphedeliste"/>
        <w:numPr>
          <w:ilvl w:val="0"/>
          <w:numId w:val="7"/>
        </w:numPr>
        <w:spacing w:before="240"/>
        <w:jc w:val="both"/>
      </w:pPr>
      <w:r>
        <w:t>Florian FRITSH</w:t>
      </w:r>
    </w:p>
    <w:p w:rsidR="000107C7" w:rsidRDefault="000107C7" w:rsidP="00FA4898">
      <w:pPr>
        <w:pStyle w:val="Paragraphedeliste"/>
        <w:numPr>
          <w:ilvl w:val="0"/>
          <w:numId w:val="7"/>
        </w:numPr>
        <w:spacing w:before="240"/>
        <w:jc w:val="both"/>
      </w:pPr>
      <w:r>
        <w:t>Aurélien KLEIN</w:t>
      </w:r>
    </w:p>
    <w:p w:rsidR="000107C7" w:rsidRDefault="000107C7" w:rsidP="00FA4898">
      <w:pPr>
        <w:pStyle w:val="Paragraphedeliste"/>
        <w:numPr>
          <w:ilvl w:val="0"/>
          <w:numId w:val="7"/>
        </w:numPr>
        <w:spacing w:before="240"/>
        <w:jc w:val="both"/>
      </w:pPr>
      <w:r>
        <w:t>Pierre GEERAERT</w:t>
      </w:r>
    </w:p>
    <w:p w:rsidR="000107C7" w:rsidRDefault="000107C7" w:rsidP="00FA4898">
      <w:pPr>
        <w:pStyle w:val="Paragraphedeliste"/>
        <w:numPr>
          <w:ilvl w:val="0"/>
          <w:numId w:val="7"/>
        </w:numPr>
        <w:spacing w:before="240"/>
        <w:jc w:val="both"/>
      </w:pPr>
      <w:r>
        <w:t>Alexandre LECOMTE (chef de projet)</w:t>
      </w:r>
    </w:p>
    <w:p w:rsidR="000107C7" w:rsidRDefault="000107C7" w:rsidP="00FA4898">
      <w:pPr>
        <w:spacing w:before="240"/>
        <w:jc w:val="both"/>
      </w:pPr>
      <w:r>
        <w:t>Dans la suite de ce rapport, « nous » désignera l’équipe du projet présentée ci-dessus.</w:t>
      </w:r>
    </w:p>
    <w:p w:rsidR="009E0AA5" w:rsidRDefault="000107C7" w:rsidP="00FA4898">
      <w:pPr>
        <w:spacing w:before="240"/>
        <w:jc w:val="both"/>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A4898">
      <w:pPr>
        <w:pStyle w:val="Titre1"/>
        <w:numPr>
          <w:ilvl w:val="0"/>
          <w:numId w:val="1"/>
        </w:numPr>
        <w:spacing w:after="240"/>
        <w:jc w:val="both"/>
      </w:pPr>
      <w:bookmarkStart w:id="4" w:name="_Toc478646901"/>
      <w:r>
        <w:lastRenderedPageBreak/>
        <w:t>Planification du projet</w:t>
      </w:r>
      <w:bookmarkEnd w:id="4"/>
    </w:p>
    <w:p w:rsidR="00F51484" w:rsidRDefault="00F51484" w:rsidP="00FA4898">
      <w:pPr>
        <w:pStyle w:val="Titre2"/>
        <w:numPr>
          <w:ilvl w:val="0"/>
          <w:numId w:val="8"/>
        </w:numPr>
        <w:spacing w:after="240"/>
        <w:jc w:val="both"/>
      </w:pPr>
      <w:bookmarkStart w:id="5" w:name="_Toc478646902"/>
      <w:r>
        <w:t>Découpage du projet : le WBS</w:t>
      </w:r>
      <w:bookmarkEnd w:id="5"/>
    </w:p>
    <w:p w:rsidR="00A07250" w:rsidRDefault="00A07250" w:rsidP="00FA4898">
      <w:pPr>
        <w:spacing w:before="240"/>
        <w:jc w:val="both"/>
      </w:pPr>
      <w:r>
        <w:t xml:space="preserve">Afin de se répartir correctement les tâches et avoir une vision globale du travail pour réaliser le projet nous avons décidé de définir un Work Breakdown Structure (WBS).  </w:t>
      </w:r>
    </w:p>
    <w:p w:rsidR="00A07250" w:rsidRDefault="00A07250" w:rsidP="00FA4898">
      <w:pPr>
        <w:spacing w:before="240"/>
        <w:jc w:val="both"/>
      </w:pPr>
      <w:r>
        <w:t xml:space="preserve">Le WBS est définit par un « découpage hiérarchique en livrables spécifiques des travaux à exécuter ». On trouve plusieurs niveaux dans un WBS, chaque niveau détaille un peu plus les tâches à réaliser jusqu’à arriver au niveau final. L’idée est d’obtenir un diagramme facilement compréhensible reprenant tout ce que l’équipe du projet doit réaliser.  </w:t>
      </w:r>
    </w:p>
    <w:p w:rsidR="00A07250" w:rsidRDefault="00A07250" w:rsidP="00FA4898">
      <w:pPr>
        <w:spacing w:before="240"/>
        <w:jc w:val="both"/>
      </w:pPr>
      <w:r>
        <w:t xml:space="preserve">Le dernier niveau doit correspondre à une tâche que l’on peut attribuer à une ou plusieurs personnes de l’équipe.  </w:t>
      </w:r>
    </w:p>
    <w:p w:rsidR="00A07250" w:rsidRDefault="00A07250" w:rsidP="00FA4898">
      <w:pPr>
        <w:spacing w:before="240" w:after="240"/>
        <w:jc w:val="both"/>
      </w:pPr>
      <w:r>
        <w:t xml:space="preserve">Après avoir clarifié le contexte et défini le périmètre du projet dans la partie précédente, nous avons donc découpé le travail de la manière représenté par la figure 1 de la page suivante.  </w:t>
      </w:r>
    </w:p>
    <w:p w:rsidR="00A07250" w:rsidRDefault="00A07250" w:rsidP="00FA4898">
      <w:pPr>
        <w:pStyle w:val="Titre2"/>
        <w:numPr>
          <w:ilvl w:val="0"/>
          <w:numId w:val="8"/>
        </w:numPr>
        <w:jc w:val="both"/>
      </w:pPr>
      <w:bookmarkStart w:id="6" w:name="_Toc478646903"/>
      <w:r>
        <w:t>Planning prévisionnel</w:t>
      </w:r>
      <w:bookmarkEnd w:id="6"/>
    </w:p>
    <w:p w:rsidR="00A07250" w:rsidRDefault="00A07250" w:rsidP="00FA4898">
      <w:pPr>
        <w:spacing w:before="240"/>
        <w:jc w:val="both"/>
      </w:pPr>
      <w:r>
        <w:t xml:space="preserve">A partir de ce WBS nous avons établi une répartition des tâches (figure 2) ainsi qu’une estimation de la durée de celles-ci.  </w:t>
      </w:r>
    </w:p>
    <w:p w:rsidR="009B4CD1" w:rsidRDefault="00A07250" w:rsidP="00FA4898">
      <w:pPr>
        <w:spacing w:before="240"/>
        <w:jc w:val="both"/>
      </w:pPr>
      <w:r>
        <w:t xml:space="preserve">A partir du tableau de répartition des tâches nous avons construit un diagramme de Gantt correspondant (figure 3).   </w:t>
      </w:r>
      <w:r w:rsidR="009B4CD1">
        <w:br w:type="page"/>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B1149E" w:rsidRPr="00FB7A71" w:rsidRDefault="00B1149E" w:rsidP="009B4CD1">
                            <w:pPr>
                              <w:pStyle w:val="Lgende"/>
                              <w:jc w:val="center"/>
                              <w:rPr>
                                <w:noProof/>
                                <w:sz w:val="24"/>
                                <w:szCs w:val="24"/>
                              </w:rPr>
                            </w:pPr>
                            <w:r>
                              <w:t xml:space="preserve">Figure </w:t>
                            </w:r>
                            <w:fldSimple w:instr=" SEQ Figure \* ARABIC ">
                              <w:r>
                                <w:rPr>
                                  <w:noProof/>
                                </w:rPr>
                                <w:t>1</w:t>
                              </w:r>
                            </w:fldSimple>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5B1C7"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B1149E" w:rsidRPr="00FB7A71" w:rsidRDefault="00B1149E" w:rsidP="009B4CD1">
                      <w:pPr>
                        <w:pStyle w:val="Lgende"/>
                        <w:jc w:val="center"/>
                        <w:rPr>
                          <w:noProof/>
                          <w:sz w:val="24"/>
                          <w:szCs w:val="24"/>
                        </w:rPr>
                      </w:pPr>
                      <w:r>
                        <w:t xml:space="preserve">Figure </w:t>
                      </w:r>
                      <w:fldSimple w:instr=" SEQ Figure \* ARABIC ">
                        <w:r>
                          <w:rPr>
                            <w:noProof/>
                          </w:rPr>
                          <w:t>1</w:t>
                        </w:r>
                      </w:fldSimple>
                      <w:r>
                        <w:t xml:space="preserve"> - WBS du projet</w:t>
                      </w:r>
                    </w:p>
                  </w:txbxContent>
                </v:textbox>
                <w10:wrap type="topAndBottom" anchorx="margin"/>
              </v:shape>
            </w:pict>
          </mc:Fallback>
        </mc:AlternateContent>
      </w:r>
      <w:r>
        <w:rPr>
          <w:noProof/>
          <w:lang w:val="en-US" w:eastAsia="en-US"/>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B1149E" w:rsidRPr="009B7607" w:rsidRDefault="00B1149E"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B1149E" w:rsidRPr="009B7607" w:rsidRDefault="00B1149E"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v:textbox>
                <w10:wrap type="topAndBottom"/>
              </v:shape>
            </w:pict>
          </mc:Fallback>
        </mc:AlternateContent>
      </w:r>
      <w:r>
        <w:rPr>
          <w:noProof/>
          <w:lang w:val="en-US"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FA4898">
      <w:pPr>
        <w:spacing w:before="240"/>
        <w:jc w:val="both"/>
      </w:pPr>
    </w:p>
    <w:p w:rsidR="009B4CD1" w:rsidRDefault="009B4CD1" w:rsidP="00FA4898">
      <w:pPr>
        <w:keepNext/>
        <w:jc w:val="both"/>
      </w:pPr>
      <w:r>
        <w:br w:type="page"/>
      </w:r>
      <w:r>
        <w:rPr>
          <w:noProof/>
          <w:lang w:val="en-US" w:eastAsia="en-US"/>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34237C">
      <w:pPr>
        <w:pStyle w:val="Lgende"/>
        <w:jc w:val="center"/>
        <w:rPr>
          <w:rFonts w:eastAsiaTheme="majorEastAsia" w:cstheme="majorBidi"/>
          <w:color w:val="365F91" w:themeColor="accent1" w:themeShade="BF"/>
          <w:sz w:val="26"/>
          <w:szCs w:val="26"/>
        </w:rPr>
      </w:pPr>
      <w:r>
        <w:t xml:space="preserve">Figure </w:t>
      </w:r>
      <w:fldSimple w:instr=" SEQ Figure \* ARABIC ">
        <w:r w:rsidR="00390BA7">
          <w:rPr>
            <w:noProof/>
          </w:rPr>
          <w:t>3</w:t>
        </w:r>
      </w:fldSimple>
      <w:r>
        <w:t xml:space="preserve"> - Diagramme de Gantt</w:t>
      </w:r>
    </w:p>
    <w:p w:rsidR="009B4CD1" w:rsidRDefault="009B4CD1" w:rsidP="00FA4898">
      <w:pPr>
        <w:jc w:val="both"/>
        <w:rPr>
          <w:rFonts w:eastAsiaTheme="majorEastAsia" w:cstheme="majorBidi"/>
          <w:color w:val="365F91" w:themeColor="accent1" w:themeShade="BF"/>
          <w:sz w:val="26"/>
          <w:szCs w:val="26"/>
        </w:rPr>
      </w:pPr>
      <w:r>
        <w:br w:type="page"/>
      </w:r>
    </w:p>
    <w:p w:rsidR="00F51484" w:rsidRDefault="00F51484" w:rsidP="00FA4898">
      <w:pPr>
        <w:pStyle w:val="Titre2"/>
        <w:numPr>
          <w:ilvl w:val="0"/>
          <w:numId w:val="8"/>
        </w:numPr>
        <w:spacing w:after="240"/>
        <w:jc w:val="both"/>
      </w:pPr>
      <w:bookmarkStart w:id="7" w:name="_Toc478646904"/>
      <w:r>
        <w:lastRenderedPageBreak/>
        <w:t>Planning effectif</w:t>
      </w:r>
      <w:bookmarkEnd w:id="7"/>
    </w:p>
    <w:p w:rsidR="00F51484" w:rsidRDefault="00F51484" w:rsidP="00FA4898">
      <w:pPr>
        <w:jc w:val="both"/>
        <w:rPr>
          <w:rFonts w:eastAsiaTheme="majorEastAsia" w:cstheme="majorBidi"/>
          <w:color w:val="365F91" w:themeColor="accent1" w:themeShade="BF"/>
          <w:sz w:val="26"/>
          <w:szCs w:val="26"/>
        </w:rPr>
      </w:pPr>
      <w:r>
        <w:br w:type="page"/>
      </w:r>
    </w:p>
    <w:p w:rsidR="00F51484" w:rsidRDefault="00F51484" w:rsidP="00FA4898">
      <w:pPr>
        <w:pStyle w:val="Titre1"/>
        <w:numPr>
          <w:ilvl w:val="0"/>
          <w:numId w:val="1"/>
        </w:numPr>
        <w:spacing w:after="240"/>
        <w:jc w:val="both"/>
      </w:pPr>
      <w:bookmarkStart w:id="8" w:name="_Toc478646905"/>
      <w:r>
        <w:lastRenderedPageBreak/>
        <w:t>Mise en place de la solution proposée</w:t>
      </w:r>
      <w:bookmarkEnd w:id="8"/>
    </w:p>
    <w:p w:rsidR="00F51484" w:rsidRDefault="00F51484" w:rsidP="00FA4898">
      <w:pPr>
        <w:pStyle w:val="Titre2"/>
        <w:numPr>
          <w:ilvl w:val="0"/>
          <w:numId w:val="14"/>
        </w:numPr>
        <w:spacing w:after="240"/>
        <w:jc w:val="both"/>
      </w:pPr>
      <w:bookmarkStart w:id="9" w:name="_Toc478646906"/>
      <w:r>
        <w:t>Modélisation : la méthode MERISE</w:t>
      </w:r>
      <w:bookmarkEnd w:id="9"/>
    </w:p>
    <w:p w:rsidR="004F640A" w:rsidRDefault="004F640A" w:rsidP="004F640A">
      <w:r>
        <w:t>Merise a principalement été utilisée en France dans les administrations publiques ou privés et par certaines entreprises de services du numérique. La méthode Merise est une méthode d'analyse, de conception et de réalisation de systèmes d'informations.</w:t>
      </w:r>
    </w:p>
    <w:p w:rsidR="004F640A" w:rsidRDefault="004F640A" w:rsidP="004F640A">
      <w:pPr>
        <w:spacing w:before="240"/>
      </w:pPr>
      <w:r>
        <w:t>La méthode Merise se caractérise par ces différents axes :</w:t>
      </w:r>
    </w:p>
    <w:p w:rsidR="004F640A" w:rsidRDefault="004F640A" w:rsidP="004F640A">
      <w:pPr>
        <w:pStyle w:val="Paragraphedeliste"/>
        <w:numPr>
          <w:ilvl w:val="0"/>
          <w:numId w:val="18"/>
        </w:numPr>
        <w:spacing w:before="240"/>
      </w:pPr>
      <w:r>
        <w:t xml:space="preserve">Identifier les acteurs du projet </w:t>
      </w:r>
    </w:p>
    <w:p w:rsidR="004F640A" w:rsidRDefault="004F640A" w:rsidP="004F640A">
      <w:pPr>
        <w:pStyle w:val="Paragraphedeliste"/>
        <w:numPr>
          <w:ilvl w:val="0"/>
          <w:numId w:val="18"/>
        </w:numPr>
      </w:pPr>
      <w:r>
        <w:t xml:space="preserve">Réaliser le schéma directeur (objectifs/stratégie de l’entreprise, cadre du projet) </w:t>
      </w:r>
    </w:p>
    <w:p w:rsidR="004F640A" w:rsidRDefault="004F640A" w:rsidP="004F640A">
      <w:pPr>
        <w:pStyle w:val="Paragraphedeliste"/>
        <w:numPr>
          <w:ilvl w:val="0"/>
          <w:numId w:val="18"/>
        </w:numPr>
      </w:pPr>
      <w:r>
        <w:t xml:space="preserve">Faire l’étude préalable (description des besoins et des attentes des utilisateurs, ébauche des divers modèles) </w:t>
      </w:r>
    </w:p>
    <w:p w:rsidR="004F640A" w:rsidRDefault="004F640A" w:rsidP="004F640A">
      <w:pPr>
        <w:pStyle w:val="Paragraphedeliste"/>
        <w:numPr>
          <w:ilvl w:val="0"/>
          <w:numId w:val="18"/>
        </w:numPr>
      </w:pPr>
      <w:r>
        <w:t xml:space="preserve">Faire l’étude détaillée </w:t>
      </w:r>
    </w:p>
    <w:p w:rsidR="004F640A" w:rsidRDefault="004F640A" w:rsidP="004F640A">
      <w:pPr>
        <w:pStyle w:val="Paragraphedeliste"/>
        <w:numPr>
          <w:ilvl w:val="0"/>
          <w:numId w:val="18"/>
        </w:numPr>
      </w:pPr>
      <w:r>
        <w:t xml:space="preserve">Réalisation de l’étude technique (moyens techniques nécessaires) </w:t>
      </w:r>
    </w:p>
    <w:p w:rsidR="004F640A" w:rsidRDefault="004F640A" w:rsidP="004F640A">
      <w:pPr>
        <w:pStyle w:val="Paragraphedeliste"/>
        <w:numPr>
          <w:ilvl w:val="0"/>
          <w:numId w:val="18"/>
        </w:numPr>
      </w:pPr>
      <w:r>
        <w:t xml:space="preserve">Mise en production </w:t>
      </w:r>
    </w:p>
    <w:p w:rsidR="004F640A" w:rsidRDefault="004F640A" w:rsidP="004F640A">
      <w:pPr>
        <w:pStyle w:val="Paragraphedeliste"/>
        <w:numPr>
          <w:ilvl w:val="0"/>
          <w:numId w:val="18"/>
        </w:numPr>
      </w:pPr>
      <w:r>
        <w:t>Gestion de la maintenance (informations sur les acteurs, les documentations et les formations)</w:t>
      </w:r>
    </w:p>
    <w:p w:rsidR="004F640A" w:rsidRDefault="004F640A" w:rsidP="004F640A">
      <w:pPr>
        <w:spacing w:before="240"/>
      </w:pPr>
      <w:r>
        <w:t>La méthode MERISE se déroule en trois grandes étapes :</w:t>
      </w:r>
    </w:p>
    <w:p w:rsidR="004F640A" w:rsidRDefault="004F640A" w:rsidP="004F640A">
      <w:pPr>
        <w:pStyle w:val="Paragraphedeliste"/>
        <w:numPr>
          <w:ilvl w:val="0"/>
          <w:numId w:val="19"/>
        </w:numPr>
        <w:spacing w:before="240"/>
      </w:pPr>
      <w:r>
        <w:t>Le mo</w:t>
      </w:r>
      <w:r w:rsidR="0034237C">
        <w:t>dèle conceptuel de données (MCD) : Quelles relations lient les données entre elles ?</w:t>
      </w:r>
    </w:p>
    <w:p w:rsidR="004F640A" w:rsidRDefault="0034237C" w:rsidP="004F640A">
      <w:pPr>
        <w:pStyle w:val="Paragraphedeliste"/>
        <w:numPr>
          <w:ilvl w:val="0"/>
          <w:numId w:val="19"/>
        </w:numPr>
      </w:pPr>
      <w:r>
        <w:t>Le modèle logique de données (MLD) : Quelles sont les liens qui découlent de ces relations ?</w:t>
      </w:r>
    </w:p>
    <w:p w:rsidR="0034237C" w:rsidRDefault="0034237C" w:rsidP="0065495D">
      <w:pPr>
        <w:pStyle w:val="Paragraphedeliste"/>
        <w:numPr>
          <w:ilvl w:val="0"/>
          <w:numId w:val="19"/>
        </w:numPr>
      </w:pPr>
      <w:r>
        <w:t>Le modèle physique de données (MPD) : C’est l’implémentation en langage SQL (Structured Query Language) de la base de données pour un système de gestion choisit.</w:t>
      </w:r>
    </w:p>
    <w:p w:rsidR="0065495D" w:rsidRDefault="004F640A" w:rsidP="0065495D">
      <w:pPr>
        <w:spacing w:before="240" w:after="240"/>
        <w:jc w:val="both"/>
      </w:pPr>
      <w:r>
        <w:t>Nous avons décidé de choisir la méthode Merise</w:t>
      </w:r>
      <w:r w:rsidR="0034237C">
        <w:t xml:space="preserve"> pour s</w:t>
      </w:r>
      <w:r w:rsidR="0065495D">
        <w:t>a fiabilité, sa rapidité et son efficacité. De plus, c’est sur cette méthode que les membres de l’équipe ont été formés.</w:t>
      </w:r>
    </w:p>
    <w:p w:rsidR="004F640A" w:rsidRPr="004F640A" w:rsidRDefault="0034237C" w:rsidP="0065495D">
      <w:pPr>
        <w:spacing w:before="240" w:after="240"/>
        <w:jc w:val="both"/>
      </w:pPr>
      <w:r>
        <w:t xml:space="preserve">Pour formaliser les différentes étapes de la méthode Merise nous avons choisi le logiciel JMERISE, distribué gratuitement au téléchargement. </w:t>
      </w:r>
      <w:r w:rsidR="004F640A">
        <w:t>Ce logiciel permet de</w:t>
      </w:r>
      <w:r w:rsidR="0065495D">
        <w:t xml:space="preserve"> formaliser un MCD puis de le traduire automatiquement en MLD puis en script SQL (MP</w:t>
      </w:r>
      <w:r w:rsidR="004F640A">
        <w:t>D</w:t>
      </w:r>
      <w:r w:rsidR="0065495D">
        <w:t>).</w:t>
      </w:r>
      <w:r w:rsidR="004F640A">
        <w:t xml:space="preserve"> </w:t>
      </w:r>
      <w:r w:rsidR="0065495D">
        <w:t xml:space="preserve">La </w:t>
      </w:r>
      <w:r w:rsidR="004F640A">
        <w:t xml:space="preserve">conversion </w:t>
      </w:r>
      <w:r w:rsidR="0065495D">
        <w:t>des différents modèles est rapide et efficace. En outre,</w:t>
      </w:r>
      <w:r w:rsidR="004F640A">
        <w:t xml:space="preserve"> </w:t>
      </w:r>
      <w:r w:rsidR="0065495D">
        <w:t>JMERISE</w:t>
      </w:r>
      <w:r w:rsidR="004F640A">
        <w:t xml:space="preserve"> gère </w:t>
      </w:r>
      <w:r w:rsidR="0065495D">
        <w:t xml:space="preserve">la version 2 de </w:t>
      </w:r>
      <w:r w:rsidR="004F640A">
        <w:t xml:space="preserve">Merise </w:t>
      </w:r>
      <w:r w:rsidR="0065495D">
        <w:t>2 ; nous permettant notamment d’implémenter la notion d’héritage dans notre MCD.</w:t>
      </w:r>
    </w:p>
    <w:p w:rsidR="00F51484" w:rsidRDefault="00F51484" w:rsidP="00FA4898">
      <w:pPr>
        <w:pStyle w:val="Titre3"/>
        <w:numPr>
          <w:ilvl w:val="0"/>
          <w:numId w:val="10"/>
        </w:numPr>
        <w:spacing w:after="240"/>
        <w:jc w:val="both"/>
      </w:pPr>
      <w:bookmarkStart w:id="10" w:name="_Toc478646907"/>
      <w:r>
        <w:t>Modèle conceptuel de données (MCD)</w:t>
      </w:r>
      <w:bookmarkEnd w:id="10"/>
    </w:p>
    <w:p w:rsidR="009B7C42" w:rsidRDefault="009B7C42" w:rsidP="00FA4898">
      <w:pPr>
        <w:jc w:val="both"/>
      </w:pPr>
      <w:r>
        <w:t>Pour pouvoir construire le modèle conceptuel de données</w:t>
      </w:r>
      <w:r w:rsidR="005257C1">
        <w:rPr>
          <w:rStyle w:val="Appelnotedebasdep"/>
        </w:rPr>
        <w:footnoteReference w:id="1"/>
      </w:r>
      <w:r>
        <w:t xml:space="preserve"> on procède en deux étapes :</w:t>
      </w:r>
    </w:p>
    <w:p w:rsidR="009B7C42" w:rsidRDefault="009B7C42" w:rsidP="00FA4898">
      <w:pPr>
        <w:pStyle w:val="Paragraphedeliste"/>
        <w:numPr>
          <w:ilvl w:val="0"/>
          <w:numId w:val="17"/>
        </w:numPr>
        <w:spacing w:before="240"/>
        <w:jc w:val="both"/>
      </w:pPr>
      <w:r>
        <w:t>La création d’un dictionnaire de données (DD)</w:t>
      </w:r>
    </w:p>
    <w:p w:rsidR="009B7C42" w:rsidRDefault="009B7C42" w:rsidP="00FA4898">
      <w:pPr>
        <w:pStyle w:val="Paragraphedeliste"/>
        <w:numPr>
          <w:ilvl w:val="0"/>
          <w:numId w:val="17"/>
        </w:numPr>
        <w:jc w:val="both"/>
      </w:pPr>
      <w:r>
        <w:t>La création d’une matrice des dépendances fonctionnelles (Matrice des DF)</w:t>
      </w:r>
    </w:p>
    <w:p w:rsidR="00F444DD" w:rsidRDefault="009B7C42" w:rsidP="00FA4898">
      <w:pPr>
        <w:spacing w:before="240" w:after="240"/>
        <w:jc w:val="both"/>
      </w:pPr>
      <w:r w:rsidRPr="009B7C42">
        <w:lastRenderedPageBreak/>
        <w:t>Le dictionnaire de données ou recueil d'informations consiste à collecter les données.</w:t>
      </w:r>
      <w:r>
        <w:t xml:space="preserve"> Nous avons </w:t>
      </w:r>
      <w:r w:rsidR="001B1D9B">
        <w:t xml:space="preserve">donc </w:t>
      </w:r>
      <w:r w:rsidR="00F444DD">
        <w:t>répertorié</w:t>
      </w:r>
      <w:r w:rsidR="001B1D9B">
        <w:t xml:space="preserve"> l’ensemble des données</w:t>
      </w:r>
      <w:r w:rsidR="00F444DD">
        <w:t xml:space="preserve"> que nous jugions nécessaire en analysant le sujet du projet.</w:t>
      </w:r>
    </w:p>
    <w:p w:rsidR="00F444DD" w:rsidRDefault="00BC6DE6" w:rsidP="00FA4898">
      <w:pPr>
        <w:spacing w:before="240" w:after="240"/>
        <w:jc w:val="both"/>
      </w:pPr>
      <w:r>
        <w:rPr>
          <w:noProof/>
          <w:lang w:val="en-US" w:eastAsia="en-US"/>
        </w:rPr>
        <w:drawing>
          <wp:anchor distT="0" distB="0" distL="114300" distR="114300" simplePos="0" relativeHeight="251684352" behindDoc="0" locked="0" layoutInCell="1" allowOverlap="1">
            <wp:simplePos x="0" y="0"/>
            <wp:positionH relativeFrom="margin">
              <wp:align>center</wp:align>
            </wp:positionH>
            <wp:positionV relativeFrom="paragraph">
              <wp:posOffset>347980</wp:posOffset>
            </wp:positionV>
            <wp:extent cx="6992620" cy="701802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3528.tmp"/>
                    <pic:cNvPicPr/>
                  </pic:nvPicPr>
                  <pic:blipFill>
                    <a:blip r:embed="rId14"/>
                    <a:stretch>
                      <a:fillRect/>
                    </a:stretch>
                  </pic:blipFill>
                  <pic:spPr>
                    <a:xfrm>
                      <a:off x="0" y="0"/>
                      <a:ext cx="6992620" cy="7018020"/>
                    </a:xfrm>
                    <a:prstGeom prst="rect">
                      <a:avLst/>
                    </a:prstGeom>
                  </pic:spPr>
                </pic:pic>
              </a:graphicData>
            </a:graphic>
            <wp14:sizeRelH relativeFrom="margin">
              <wp14:pctWidth>0</wp14:pctWidth>
            </wp14:sizeRelH>
            <wp14:sizeRelV relativeFrom="margin">
              <wp14:pctHeight>0</wp14:pctHeight>
            </wp14:sizeRelV>
          </wp:anchor>
        </w:drawing>
      </w:r>
      <w:r w:rsidR="002D22D3">
        <w:rPr>
          <w:noProof/>
          <w:lang w:val="en-US" w:eastAsia="en-US"/>
        </w:rPr>
        <mc:AlternateContent>
          <mc:Choice Requires="wps">
            <w:drawing>
              <wp:anchor distT="0" distB="0" distL="114300" distR="114300" simplePos="0" relativeHeight="251687424" behindDoc="0" locked="0" layoutInCell="1" allowOverlap="1" wp14:anchorId="04231577" wp14:editId="50FB2057">
                <wp:simplePos x="0" y="0"/>
                <wp:positionH relativeFrom="margin">
                  <wp:align>center</wp:align>
                </wp:positionH>
                <wp:positionV relativeFrom="paragraph">
                  <wp:posOffset>7459345</wp:posOffset>
                </wp:positionV>
                <wp:extent cx="4792980" cy="129540"/>
                <wp:effectExtent l="0" t="0" r="7620" b="3810"/>
                <wp:wrapTopAndBottom/>
                <wp:docPr id="23" name="Zone de texte 23"/>
                <wp:cNvGraphicFramePr/>
                <a:graphic xmlns:a="http://schemas.openxmlformats.org/drawingml/2006/main">
                  <a:graphicData uri="http://schemas.microsoft.com/office/word/2010/wordprocessingShape">
                    <wps:wsp>
                      <wps:cNvSpPr txBox="1"/>
                      <wps:spPr>
                        <a:xfrm>
                          <a:off x="0" y="0"/>
                          <a:ext cx="4792980" cy="129540"/>
                        </a:xfrm>
                        <a:prstGeom prst="rect">
                          <a:avLst/>
                        </a:prstGeom>
                        <a:solidFill>
                          <a:prstClr val="white"/>
                        </a:solidFill>
                        <a:ln>
                          <a:noFill/>
                        </a:ln>
                      </wps:spPr>
                      <wps:txbx>
                        <w:txbxContent>
                          <w:p w:rsidR="00B1149E" w:rsidRPr="00211DEF" w:rsidRDefault="00B1149E" w:rsidP="00AC7110">
                            <w:pPr>
                              <w:pStyle w:val="Lgende"/>
                              <w:jc w:val="center"/>
                              <w:rPr>
                                <w:noProof/>
                                <w:sz w:val="24"/>
                                <w:szCs w:val="24"/>
                              </w:rPr>
                            </w:pPr>
                            <w:r>
                              <w:t xml:space="preserve">Figure </w:t>
                            </w:r>
                            <w:fldSimple w:instr=" SEQ Figure \* ARABIC ">
                              <w:r>
                                <w:rPr>
                                  <w:noProof/>
                                </w:rPr>
                                <w:t>4</w:t>
                              </w:r>
                            </w:fldSimple>
                            <w:r>
                              <w:t xml:space="preserve"> - Dictionnaire de données (DD)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31577" id="Zone de texte 23" o:spid="_x0000_s1030" type="#_x0000_t202" style="position:absolute;left:0;text-align:left;margin-left:0;margin-top:587.35pt;width:377.4pt;height:10.2pt;z-index:251687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" stroked="f">
                <v:textbox inset="0,0,0,0">
                  <w:txbxContent>
                    <w:p w:rsidR="00B1149E" w:rsidRPr="00211DEF" w:rsidRDefault="00B1149E" w:rsidP="00AC7110">
                      <w:pPr>
                        <w:pStyle w:val="Lgende"/>
                        <w:jc w:val="center"/>
                        <w:rPr>
                          <w:noProof/>
                          <w:sz w:val="24"/>
                          <w:szCs w:val="24"/>
                        </w:rPr>
                      </w:pPr>
                      <w:r>
                        <w:t xml:space="preserve">Figure </w:t>
                      </w:r>
                      <w:fldSimple w:instr=" SEQ Figure \* ARABIC ">
                        <w:r>
                          <w:rPr>
                            <w:noProof/>
                          </w:rPr>
                          <w:t>4</w:t>
                        </w:r>
                      </w:fldSimple>
                      <w:r>
                        <w:t xml:space="preserve"> - Dictionnaire de données (DD)</w:t>
                      </w:r>
                    </w:p>
                  </w:txbxContent>
                </v:textbox>
                <w10:wrap type="topAndBottom" anchorx="margin"/>
              </v:shape>
            </w:pict>
          </mc:Fallback>
        </mc:AlternateContent>
      </w:r>
      <w:r w:rsidR="00F444DD">
        <w:t>Nous aboutissons au dictionnaire de données suivant :</w:t>
      </w:r>
    </w:p>
    <w:p w:rsidR="0065495D" w:rsidRDefault="0065495D" w:rsidP="00FA4898">
      <w:pPr>
        <w:spacing w:before="240" w:after="240"/>
        <w:jc w:val="both"/>
      </w:pPr>
    </w:p>
    <w:p w:rsidR="002D22D3" w:rsidRDefault="002D22D3">
      <w:r>
        <w:br w:type="page"/>
      </w:r>
    </w:p>
    <w:p w:rsidR="00AC7110" w:rsidRDefault="00AC7110" w:rsidP="00FA4898">
      <w:pPr>
        <w:spacing w:before="240" w:after="240"/>
        <w:jc w:val="both"/>
      </w:pPr>
      <w:r w:rsidRPr="00AC7110">
        <w:lastRenderedPageBreak/>
        <w:t xml:space="preserve">La deuxième phase de </w:t>
      </w:r>
      <w:r>
        <w:t>conception du MCD</w:t>
      </w:r>
      <w:r w:rsidRPr="00AC7110">
        <w:t xml:space="preserve"> est l’analyse des dépendances. Les dépendances sont les liens qui lient les différentes données. Le </w:t>
      </w:r>
      <w:r>
        <w:t>document résultant</w:t>
      </w:r>
      <w:r w:rsidRPr="00AC7110">
        <w:t xml:space="preserve"> de cette éta</w:t>
      </w:r>
      <w:r>
        <w:t>pe est un diagramme ou une matrice</w:t>
      </w:r>
      <w:r w:rsidRPr="00AC7110">
        <w:t xml:space="preserve"> des dépendances.</w:t>
      </w:r>
    </w:p>
    <w:p w:rsidR="00AC7110" w:rsidRDefault="00BC6DE6" w:rsidP="00FA4898">
      <w:pPr>
        <w:spacing w:before="240" w:after="240"/>
        <w:jc w:val="both"/>
      </w:pPr>
      <w:r>
        <w:rPr>
          <w:noProof/>
          <w:lang w:val="en-US" w:eastAsia="en-US"/>
        </w:rPr>
        <mc:AlternateContent>
          <mc:Choice Requires="wps">
            <w:drawing>
              <wp:anchor distT="0" distB="0" distL="114300" distR="114300" simplePos="0" relativeHeight="251689472" behindDoc="0" locked="0" layoutInCell="1" allowOverlap="1" wp14:anchorId="3B84A5A7" wp14:editId="6AD3DACC">
                <wp:simplePos x="0" y="0"/>
                <wp:positionH relativeFrom="margin">
                  <wp:align>right</wp:align>
                </wp:positionH>
                <wp:positionV relativeFrom="paragraph">
                  <wp:posOffset>5552440</wp:posOffset>
                </wp:positionV>
                <wp:extent cx="5757545" cy="175260"/>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757545" cy="175260"/>
                        </a:xfrm>
                        <a:prstGeom prst="rect">
                          <a:avLst/>
                        </a:prstGeom>
                        <a:solidFill>
                          <a:prstClr val="white"/>
                        </a:solidFill>
                        <a:ln>
                          <a:noFill/>
                        </a:ln>
                      </wps:spPr>
                      <wps:txbx>
                        <w:txbxContent>
                          <w:p w:rsidR="00B1149E" w:rsidRPr="003A7539" w:rsidRDefault="00B1149E" w:rsidP="00AC7110">
                            <w:pPr>
                              <w:pStyle w:val="Lgende"/>
                              <w:jc w:val="center"/>
                              <w:rPr>
                                <w:noProof/>
                                <w:sz w:val="24"/>
                                <w:szCs w:val="24"/>
                              </w:rPr>
                            </w:pPr>
                            <w:r>
                              <w:t xml:space="preserve">Figure </w:t>
                            </w:r>
                            <w:fldSimple w:instr=" SEQ Figure \* ARABIC ">
                              <w:r>
                                <w:rPr>
                                  <w:noProof/>
                                </w:rPr>
                                <w:t>5</w:t>
                              </w:r>
                            </w:fldSimple>
                            <w:r>
                              <w:t xml:space="preserve"> - Matrice des dépendances fonctionnelles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4A5A7" id="Zone de texte 24" o:spid="_x0000_s1031" type="#_x0000_t202" style="position:absolute;left:0;text-align:left;margin-left:402.15pt;margin-top:437.2pt;width:453.35pt;height:13.8pt;z-index:251689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" stroked="f">
                <v:textbox inset="0,0,0,0">
                  <w:txbxContent>
                    <w:p w:rsidR="00B1149E" w:rsidRPr="003A7539" w:rsidRDefault="00B1149E" w:rsidP="00AC7110">
                      <w:pPr>
                        <w:pStyle w:val="Lgende"/>
                        <w:jc w:val="center"/>
                        <w:rPr>
                          <w:noProof/>
                          <w:sz w:val="24"/>
                          <w:szCs w:val="24"/>
                        </w:rPr>
                      </w:pPr>
                      <w:r>
                        <w:t xml:space="preserve">Figure </w:t>
                      </w:r>
                      <w:fldSimple w:instr=" SEQ Figure \* ARABIC ">
                        <w:r>
                          <w:rPr>
                            <w:noProof/>
                          </w:rPr>
                          <w:t>5</w:t>
                        </w:r>
                      </w:fldSimple>
                      <w:r>
                        <w:t xml:space="preserve"> - Matrice des dépendances fonctionnelles</w:t>
                      </w:r>
                    </w:p>
                  </w:txbxContent>
                </v:textbox>
                <w10:wrap type="topAndBottom" anchorx="margin"/>
              </v:shape>
            </w:pict>
          </mc:Fallback>
        </mc:AlternateContent>
      </w:r>
      <w:r>
        <w:rPr>
          <w:noProof/>
          <w:lang w:val="en-US" w:eastAsia="en-US"/>
        </w:rPr>
        <w:drawing>
          <wp:anchor distT="0" distB="0" distL="114300" distR="114300" simplePos="0" relativeHeight="251685376" behindDoc="0" locked="0" layoutInCell="1" allowOverlap="1">
            <wp:simplePos x="0" y="0"/>
            <wp:positionH relativeFrom="margin">
              <wp:align>center</wp:align>
            </wp:positionH>
            <wp:positionV relativeFrom="paragraph">
              <wp:posOffset>480695</wp:posOffset>
            </wp:positionV>
            <wp:extent cx="7120890" cy="5062855"/>
            <wp:effectExtent l="0" t="0" r="3810" b="444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88D6.tmp"/>
                    <pic:cNvPicPr/>
                  </pic:nvPicPr>
                  <pic:blipFill>
                    <a:blip r:embed="rId15"/>
                    <a:stretch>
                      <a:fillRect/>
                    </a:stretch>
                  </pic:blipFill>
                  <pic:spPr>
                    <a:xfrm>
                      <a:off x="0" y="0"/>
                      <a:ext cx="7120890" cy="5062855"/>
                    </a:xfrm>
                    <a:prstGeom prst="rect">
                      <a:avLst/>
                    </a:prstGeom>
                  </pic:spPr>
                </pic:pic>
              </a:graphicData>
            </a:graphic>
            <wp14:sizeRelH relativeFrom="margin">
              <wp14:pctWidth>0</wp14:pctWidth>
            </wp14:sizeRelH>
            <wp14:sizeRelV relativeFrom="margin">
              <wp14:pctHeight>0</wp14:pctHeight>
            </wp14:sizeRelV>
          </wp:anchor>
        </w:drawing>
      </w:r>
      <w:r w:rsidR="00AC7110">
        <w:t>A partir du dictionnaire précédant on construit la matrice des dépendances fonctionnelles suivantes :</w:t>
      </w:r>
    </w:p>
    <w:p w:rsidR="00AC7110" w:rsidRDefault="00AC7110" w:rsidP="00FA4898">
      <w:pPr>
        <w:spacing w:before="240" w:after="240"/>
        <w:jc w:val="both"/>
      </w:pPr>
      <w:r>
        <w:t xml:space="preserve"> </w:t>
      </w:r>
    </w:p>
    <w:p w:rsidR="005A2D61" w:rsidRDefault="005A2D61" w:rsidP="00FA4898">
      <w:pPr>
        <w:spacing w:before="240" w:after="240"/>
        <w:jc w:val="both"/>
      </w:pPr>
      <w:r>
        <w:t>A l’aide de ces deux documents (DD et matrice des DF) on établit le modèle conceptuel de données sur le logiciel JMERISE.</w:t>
      </w:r>
    </w:p>
    <w:p w:rsidR="005A2D61" w:rsidRDefault="00407AC1" w:rsidP="00FA4898">
      <w:pPr>
        <w:spacing w:before="240" w:after="240"/>
        <w:jc w:val="both"/>
      </w:pPr>
      <w:r>
        <w:t>On obtient le MCD suivant :</w:t>
      </w:r>
    </w:p>
    <w:p w:rsidR="00407AC1" w:rsidRDefault="00407AC1" w:rsidP="00FA4898">
      <w:pPr>
        <w:spacing w:before="240" w:after="240"/>
        <w:jc w:val="both"/>
      </w:pPr>
    </w:p>
    <w:p w:rsidR="009B7C42" w:rsidRPr="009B7C42" w:rsidRDefault="001B1D9B" w:rsidP="00FA4898">
      <w:pPr>
        <w:spacing w:before="240" w:after="240"/>
        <w:jc w:val="both"/>
      </w:pPr>
      <w:r>
        <w:t xml:space="preserve"> </w:t>
      </w:r>
    </w:p>
    <w:p w:rsidR="002D22D3" w:rsidRDefault="00A72537" w:rsidP="002D22D3">
      <w:pPr>
        <w:spacing w:before="240"/>
        <w:jc w:val="both"/>
      </w:pPr>
      <w:r>
        <w:rPr>
          <w:noProof/>
          <w:lang w:val="en-US" w:eastAsia="en-US"/>
        </w:rPr>
        <w:lastRenderedPageBreak/>
        <w:drawing>
          <wp:anchor distT="0" distB="182880" distL="114300" distR="114300" simplePos="0" relativeHeight="251690496" behindDoc="0" locked="0" layoutInCell="1" allowOverlap="1">
            <wp:simplePos x="0" y="0"/>
            <wp:positionH relativeFrom="margin">
              <wp:align>center</wp:align>
            </wp:positionH>
            <wp:positionV relativeFrom="paragraph">
              <wp:posOffset>0</wp:posOffset>
            </wp:positionV>
            <wp:extent cx="6522720" cy="3300730"/>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CD.JPG"/>
                    <pic:cNvPicPr>
                      <a:picLocks noChangeAspect="1" noChangeArrowheads="1"/>
                    </pic:cNvPicPr>
                  </pic:nvPicPr>
                  <pic:blipFill rotWithShape="1">
                    <a:blip r:embed="rId16"/>
                    <a:srcRect l="4296" t="5905" r="7518" b="9160"/>
                    <a:stretch/>
                  </pic:blipFill>
                  <pic:spPr bwMode="auto">
                    <a:xfrm>
                      <a:off x="0" y="0"/>
                      <a:ext cx="6522720" cy="3300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22D3">
        <w:rPr>
          <w:noProof/>
          <w:lang w:val="en-US" w:eastAsia="en-US"/>
        </w:rPr>
        <mc:AlternateContent>
          <mc:Choice Requires="wps">
            <w:drawing>
              <wp:anchor distT="0" distB="182880" distL="114300" distR="114300" simplePos="0" relativeHeight="251692544" behindDoc="0" locked="0" layoutInCell="1" allowOverlap="1" wp14:anchorId="557550FB" wp14:editId="10B0A05A">
                <wp:simplePos x="0" y="0"/>
                <wp:positionH relativeFrom="margin">
                  <wp:align>center</wp:align>
                </wp:positionH>
                <wp:positionV relativeFrom="paragraph">
                  <wp:posOffset>3343910</wp:posOffset>
                </wp:positionV>
                <wp:extent cx="6611112" cy="182880"/>
                <wp:effectExtent l="0" t="0" r="0" b="7620"/>
                <wp:wrapTopAndBottom/>
                <wp:docPr id="26" name="Zone de texte 26"/>
                <wp:cNvGraphicFramePr/>
                <a:graphic xmlns:a="http://schemas.openxmlformats.org/drawingml/2006/main">
                  <a:graphicData uri="http://schemas.microsoft.com/office/word/2010/wordprocessingShape">
                    <wps:wsp>
                      <wps:cNvSpPr txBox="1"/>
                      <wps:spPr>
                        <a:xfrm>
                          <a:off x="0" y="0"/>
                          <a:ext cx="6611112" cy="182880"/>
                        </a:xfrm>
                        <a:prstGeom prst="rect">
                          <a:avLst/>
                        </a:prstGeom>
                        <a:solidFill>
                          <a:prstClr val="white"/>
                        </a:solidFill>
                        <a:ln>
                          <a:noFill/>
                        </a:ln>
                      </wps:spPr>
                      <wps:txbx>
                        <w:txbxContent>
                          <w:p w:rsidR="00B1149E" w:rsidRDefault="00B1149E" w:rsidP="00407AC1">
                            <w:pPr>
                              <w:pStyle w:val="Lgende"/>
                              <w:jc w:val="center"/>
                              <w:rPr>
                                <w:noProof/>
                              </w:rPr>
                            </w:pPr>
                            <w:r>
                              <w:t xml:space="preserve">Figure </w:t>
                            </w:r>
                            <w:fldSimple w:instr=" SEQ Figure \* ARABIC ">
                              <w:r>
                                <w:rPr>
                                  <w:noProof/>
                                </w:rPr>
                                <w:t>6</w:t>
                              </w:r>
                            </w:fldSimple>
                            <w:r>
                              <w:t xml:space="preserve"> - Modèle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50FB" id="Zone de texte 26" o:spid="_x0000_s1032" type="#_x0000_t202" style="position:absolute;left:0;text-align:left;margin-left:0;margin-top:263.3pt;width:520.55pt;height:14.4pt;z-index:251692544;visibility:visible;mso-wrap-style:square;mso-width-percent:0;mso-height-percent:0;mso-wrap-distance-left:9pt;mso-wrap-distance-top:0;mso-wrap-distance-right:9pt;mso-wrap-distance-bottom:14.4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" stroked="f">
                <v:textbox inset="0,0,0,0">
                  <w:txbxContent>
                    <w:p w:rsidR="00B1149E" w:rsidRDefault="00B1149E" w:rsidP="00407AC1">
                      <w:pPr>
                        <w:pStyle w:val="Lgende"/>
                        <w:jc w:val="center"/>
                        <w:rPr>
                          <w:noProof/>
                        </w:rPr>
                      </w:pPr>
                      <w:r>
                        <w:t xml:space="preserve">Figure </w:t>
                      </w:r>
                      <w:fldSimple w:instr=" SEQ Figure \* ARABIC ">
                        <w:r>
                          <w:rPr>
                            <w:noProof/>
                          </w:rPr>
                          <w:t>6</w:t>
                        </w:r>
                      </w:fldSimple>
                      <w:r>
                        <w:t xml:space="preserve"> - Modèle Conceptuel de données</w:t>
                      </w:r>
                    </w:p>
                  </w:txbxContent>
                </v:textbox>
                <w10:wrap type="topAndBottom" anchorx="margin"/>
              </v:shape>
            </w:pict>
          </mc:Fallback>
        </mc:AlternateContent>
      </w:r>
      <w:r w:rsidR="002D22D3">
        <w:t>La figure 6 présente le modèle conceptuel de données de la future base de données du site GiselleMagicArts.com.</w:t>
      </w:r>
    </w:p>
    <w:p w:rsidR="002D22D3" w:rsidRDefault="002D22D3" w:rsidP="002D22D3">
      <w:pPr>
        <w:spacing w:before="240"/>
        <w:jc w:val="both"/>
      </w:pPr>
      <w:r>
        <w:t xml:space="preserve">Tout d’abord, </w:t>
      </w:r>
      <w:r w:rsidR="00831A75">
        <w:t>l’entité</w:t>
      </w:r>
      <w:r>
        <w:t xml:space="preserve"> produit rassemble tous ce que la sorcière Giselle vend sur son site ; c’est-à-dire potions, onguents et des ingrédients seuls. Chacun de ces produits sont identifiés de manière unique par un numéro (un peu comme une référence). Cette </w:t>
      </w:r>
      <w:r w:rsidR="00831A75">
        <w:t>entité</w:t>
      </w:r>
      <w:r>
        <w:t xml:space="preserve"> produit e</w:t>
      </w:r>
      <w:r w:rsidR="00831A75">
        <w:t xml:space="preserve">st l’entité </w:t>
      </w:r>
      <w:r>
        <w:t xml:space="preserve">mère d’une relation d’héritage dans laquelle les deux </w:t>
      </w:r>
      <w:r w:rsidR="00831A75">
        <w:t>entités</w:t>
      </w:r>
      <w:r>
        <w:t xml:space="preserve"> files sont : </w:t>
      </w:r>
    </w:p>
    <w:p w:rsidR="002D22D3" w:rsidRDefault="002D22D3" w:rsidP="005724B1">
      <w:pPr>
        <w:pStyle w:val="Paragraphedeliste"/>
        <w:numPr>
          <w:ilvl w:val="0"/>
          <w:numId w:val="22"/>
        </w:numPr>
        <w:spacing w:before="240"/>
        <w:jc w:val="both"/>
      </w:pPr>
      <w:r>
        <w:t xml:space="preserve">Ingrédient : </w:t>
      </w:r>
      <w:r w:rsidR="00831A75">
        <w:t>entité</w:t>
      </w:r>
      <w:r>
        <w:t xml:space="preserve"> contenant les références des produits qui sont des ingrédients</w:t>
      </w:r>
    </w:p>
    <w:p w:rsidR="002D22D3" w:rsidRDefault="002D22D3" w:rsidP="005724B1">
      <w:pPr>
        <w:pStyle w:val="Paragraphedeliste"/>
        <w:numPr>
          <w:ilvl w:val="0"/>
          <w:numId w:val="22"/>
        </w:numPr>
        <w:spacing w:before="240"/>
        <w:jc w:val="both"/>
      </w:pPr>
      <w:r>
        <w:t xml:space="preserve">Préparation : </w:t>
      </w:r>
      <w:r w:rsidR="00831A75">
        <w:t>entité</w:t>
      </w:r>
      <w:r>
        <w:t xml:space="preserve"> contenant les références des produits qui sont des préparations (onguents et potions)</w:t>
      </w:r>
    </w:p>
    <w:p w:rsidR="00831A75" w:rsidRDefault="002D22D3" w:rsidP="002D22D3">
      <w:pPr>
        <w:spacing w:before="240"/>
        <w:jc w:val="both"/>
      </w:pPr>
      <w:r>
        <w:t xml:space="preserve">Ainsi, </w:t>
      </w:r>
      <w:r w:rsidR="00831A75">
        <w:t xml:space="preserve">l’entité </w:t>
      </w:r>
      <w:r>
        <w:t>préparation contient aussi bien les onguents que les potions. Pour identifier les onguents des potions et vice versa il suffira de distinguer les préparations qui utilisent un diluant (potions) et celles qui n’en utilisent pas (onguents).</w:t>
      </w:r>
    </w:p>
    <w:p w:rsidR="00831A75" w:rsidRDefault="00831A75" w:rsidP="002D22D3">
      <w:pPr>
        <w:spacing w:before="240"/>
        <w:jc w:val="both"/>
      </w:pPr>
      <w:r>
        <w:t>Une préparation utilise un ou aucun diluant (cas des onguents).</w:t>
      </w:r>
    </w:p>
    <w:p w:rsidR="00831A75" w:rsidRDefault="00831A75" w:rsidP="002D22D3">
      <w:pPr>
        <w:spacing w:before="240"/>
        <w:jc w:val="both"/>
      </w:pPr>
      <w:r>
        <w:t>L’entité personne rassemble les clients mais aussi les inventeurs. En effet, un inventeur peut aussi être un client et inversement. C’est pour cette raison que la cardinalité du côté de l’entité personne de l’association invente est 0,n. Une personne peut inventer plusieurs ou aucune préparation. L’autre cardinalité de cette association montre que pour une préparation on ne connaît pas toujours l’inventeur.</w:t>
      </w:r>
    </w:p>
    <w:p w:rsidR="00831A75" w:rsidRDefault="00831A75" w:rsidP="002D22D3">
      <w:pPr>
        <w:spacing w:before="240"/>
        <w:jc w:val="both"/>
      </w:pPr>
      <w:r>
        <w:t>Une personne passe des commandes qui contiennent des produits ainsi que des récipients. En effet, pour chaque produit commandé il faudra indiqué un récipient pour le transport et sa conservation.</w:t>
      </w:r>
    </w:p>
    <w:p w:rsidR="00831A75" w:rsidRDefault="00831A75" w:rsidP="002D22D3">
      <w:pPr>
        <w:spacing w:before="240"/>
        <w:jc w:val="both"/>
      </w:pPr>
      <w:r>
        <w:lastRenderedPageBreak/>
        <w:t>Les personne</w:t>
      </w:r>
      <w:r w:rsidR="005724B1">
        <w:t>s</w:t>
      </w:r>
      <w:r>
        <w:t xml:space="preserve"> peuvent également proposer des idées de préparation qui sont composés de produits (Ingrédients, potions et onguents). De ce fait, il sera possible de créer une potion dans laquelle un des ingrédients est une autre potion ou un onguent. </w:t>
      </w:r>
    </w:p>
    <w:p w:rsidR="005257C1" w:rsidRDefault="005724B1" w:rsidP="002D22D3">
      <w:pPr>
        <w:spacing w:before="240"/>
        <w:jc w:val="both"/>
      </w:pPr>
      <w:r>
        <w:t xml:space="preserve">L’entité fournisseur rassemble l’ensemble des fournisseurs qui Giselle sollicitera. Ainsi, les fournisseurs fournissent </w:t>
      </w:r>
      <w:r w:rsidR="00A72537">
        <w:t>des produits ; c’est-à-dire des ingrédients mais aussi des potions et des onguents. De cette manière, si Giselle souhaite par la suite acheter des potions ou des onguents directement aux fournisseurs il ne sera pas nécessaire de modifier le MCD. Les fournisseurs peuvent également fournir</w:t>
      </w:r>
      <w:r>
        <w:t xml:space="preserve"> des récipients. Tout en sachant qu’un même type de récipient ou un même ingrédient peut être fournit par plusieurs fournisseurs différents.</w:t>
      </w:r>
      <w:r w:rsidR="005257C1">
        <w:t xml:space="preserve"> Ils alimentent </w:t>
      </w:r>
      <w:r w:rsidR="00A72537">
        <w:t>donc un stock de produit</w:t>
      </w:r>
      <w:r w:rsidR="005257C1">
        <w:t xml:space="preserve">. </w:t>
      </w:r>
    </w:p>
    <w:p w:rsidR="00407AC1" w:rsidRPr="002D22D3" w:rsidRDefault="005257C1" w:rsidP="002D22D3">
      <w:pPr>
        <w:spacing w:before="240"/>
        <w:jc w:val="both"/>
      </w:pPr>
      <w:r>
        <w:t>Un identifiant de stock représente un ingrédient avec une fraîcheur précise. Par conséquent, un même ingrédient peut se retrouver plusieurs fois dans le stock mais avec des fraicheurs différentes.</w:t>
      </w:r>
    </w:p>
    <w:p w:rsidR="00407AC1" w:rsidRPr="00407AC1" w:rsidRDefault="00407AC1" w:rsidP="00FA4898">
      <w:pPr>
        <w:jc w:val="both"/>
      </w:pPr>
    </w:p>
    <w:p w:rsidR="00F51484" w:rsidRDefault="00F51484" w:rsidP="00FA4898">
      <w:pPr>
        <w:pStyle w:val="Titre3"/>
        <w:numPr>
          <w:ilvl w:val="0"/>
          <w:numId w:val="10"/>
        </w:numPr>
        <w:spacing w:after="240"/>
        <w:jc w:val="both"/>
      </w:pPr>
      <w:bookmarkStart w:id="11" w:name="_Toc478646908"/>
      <w:r>
        <w:t>Modèle logique de données (MLD)</w:t>
      </w:r>
      <w:bookmarkEnd w:id="11"/>
    </w:p>
    <w:p w:rsidR="00FA4898" w:rsidRDefault="00FA4898" w:rsidP="00FA4898">
      <w:pPr>
        <w:jc w:val="both"/>
      </w:pPr>
      <w:r>
        <w:t>Maintenant nous devons transformer le MCD en modèle logique de données (MLD). La quatrième étape de l’analyse des données est donc la traduction du MCD en MLD. Cette traduction s’effectue en suivant des règles précises.</w:t>
      </w:r>
    </w:p>
    <w:p w:rsidR="00FA4898" w:rsidRPr="00FA4898" w:rsidRDefault="00FA4898" w:rsidP="00FA4898">
      <w:pPr>
        <w:spacing w:before="240"/>
        <w:jc w:val="both"/>
      </w:pPr>
      <w:r>
        <w:t>Le MLD est toujours indépendant du SGBD utilisé. Il est composé uniquement de relations. Une relation est composée d’attributs et possède systématiquement une et une seule clé primaire qui permet d’identifier sans ambiguïté chaque occurrence de cette relation.</w:t>
      </w:r>
    </w:p>
    <w:p w:rsidR="004929BA" w:rsidRPr="00294B97" w:rsidRDefault="009F1566" w:rsidP="00FA4898">
      <w:pPr>
        <w:jc w:val="both"/>
      </w:pPr>
      <w:r>
        <w:rPr>
          <w:noProof/>
          <w:lang w:val="en-US" w:eastAsia="en-US"/>
        </w:rPr>
        <w:drawing>
          <wp:anchor distT="0" distB="0" distL="114300" distR="114300" simplePos="0" relativeHeight="251693568" behindDoc="0" locked="0" layoutInCell="1" allowOverlap="1">
            <wp:simplePos x="0" y="0"/>
            <wp:positionH relativeFrom="margin">
              <wp:align>center</wp:align>
            </wp:positionH>
            <wp:positionV relativeFrom="paragraph">
              <wp:posOffset>327025</wp:posOffset>
            </wp:positionV>
            <wp:extent cx="6994212" cy="358902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LD.JPG"/>
                    <pic:cNvPicPr>
                      <a:picLocks noChangeAspect="1" noChangeArrowheads="1"/>
                    </pic:cNvPicPr>
                  </pic:nvPicPr>
                  <pic:blipFill rotWithShape="1">
                    <a:blip r:embed="rId17"/>
                    <a:srcRect l="3856" t="7547" r="8117" b="6499"/>
                    <a:stretch/>
                  </pic:blipFill>
                  <pic:spPr bwMode="auto">
                    <a:xfrm>
                      <a:off x="0" y="0"/>
                      <a:ext cx="6994212" cy="3589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7C1">
        <w:rPr>
          <w:noProof/>
          <w:lang w:val="en-US" w:eastAsia="en-US"/>
        </w:rPr>
        <mc:AlternateContent>
          <mc:Choice Requires="wps">
            <w:drawing>
              <wp:anchor distT="0" distB="0" distL="114300" distR="114300" simplePos="0" relativeHeight="251695616" behindDoc="0" locked="0" layoutInCell="1" allowOverlap="1" wp14:anchorId="3D1736EA" wp14:editId="3EA27571">
                <wp:simplePos x="0" y="0"/>
                <wp:positionH relativeFrom="margin">
                  <wp:align>center</wp:align>
                </wp:positionH>
                <wp:positionV relativeFrom="paragraph">
                  <wp:posOffset>3972560</wp:posOffset>
                </wp:positionV>
                <wp:extent cx="6575425" cy="175260"/>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6575425" cy="175260"/>
                        </a:xfrm>
                        <a:prstGeom prst="rect">
                          <a:avLst/>
                        </a:prstGeom>
                        <a:solidFill>
                          <a:prstClr val="white"/>
                        </a:solidFill>
                        <a:ln>
                          <a:noFill/>
                        </a:ln>
                      </wps:spPr>
                      <wps:txbx>
                        <w:txbxContent>
                          <w:p w:rsidR="00B1149E" w:rsidRDefault="00B1149E" w:rsidP="004929BA">
                            <w:pPr>
                              <w:pStyle w:val="Lgende"/>
                              <w:jc w:val="center"/>
                              <w:rPr>
                                <w:noProof/>
                              </w:rPr>
                            </w:pPr>
                            <w:r>
                              <w:t xml:space="preserve">Figure </w:t>
                            </w:r>
                            <w:fldSimple w:instr=" SEQ Figure \* ARABIC ">
                              <w:r>
                                <w:rPr>
                                  <w:noProof/>
                                </w:rPr>
                                <w:t>7</w:t>
                              </w:r>
                            </w:fldSimple>
                            <w:r>
                              <w:t xml:space="preserve"> - Modèle logique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736EA" id="Zone de texte 27" o:spid="_x0000_s1033" type="#_x0000_t202" style="position:absolute;left:0;text-align:left;margin-left:0;margin-top:312.8pt;width:517.75pt;height:13.8pt;z-index:251695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" stroked="f">
                <v:textbox inset="0,0,0,0">
                  <w:txbxContent>
                    <w:p w:rsidR="00B1149E" w:rsidRDefault="00B1149E" w:rsidP="004929BA">
                      <w:pPr>
                        <w:pStyle w:val="Lgende"/>
                        <w:jc w:val="center"/>
                        <w:rPr>
                          <w:noProof/>
                        </w:rPr>
                      </w:pPr>
                      <w:r>
                        <w:t xml:space="preserve">Figure </w:t>
                      </w:r>
                      <w:fldSimple w:instr=" SEQ Figure \* ARABIC ">
                        <w:r>
                          <w:rPr>
                            <w:noProof/>
                          </w:rPr>
                          <w:t>7</w:t>
                        </w:r>
                      </w:fldSimple>
                      <w:r>
                        <w:t xml:space="preserve"> - Modèle logique de données</w:t>
                      </w:r>
                    </w:p>
                  </w:txbxContent>
                </v:textbox>
                <w10:wrap type="topAndBottom" anchorx="margin"/>
              </v:shape>
            </w:pict>
          </mc:Fallback>
        </mc:AlternateContent>
      </w:r>
    </w:p>
    <w:p w:rsidR="00F51484" w:rsidRDefault="00F51484" w:rsidP="00FA4898">
      <w:pPr>
        <w:pStyle w:val="Titre3"/>
        <w:numPr>
          <w:ilvl w:val="0"/>
          <w:numId w:val="10"/>
        </w:numPr>
        <w:spacing w:after="240"/>
        <w:jc w:val="both"/>
      </w:pPr>
      <w:bookmarkStart w:id="12" w:name="_Toc478646909"/>
      <w:r>
        <w:lastRenderedPageBreak/>
        <w:t>Choix du SGBDR</w:t>
      </w:r>
      <w:bookmarkEnd w:id="12"/>
    </w:p>
    <w:p w:rsidR="00581542" w:rsidRDefault="00581542" w:rsidP="00581542">
      <w:pPr>
        <w:jc w:val="both"/>
      </w:pPr>
      <w:r>
        <w:rPr>
          <w:noProof/>
          <w:lang w:val="en-US" w:eastAsia="en-US"/>
        </w:rPr>
        <w:drawing>
          <wp:anchor distT="0" distB="0" distL="114300" distR="114300" simplePos="0" relativeHeight="251696640" behindDoc="0" locked="0" layoutInCell="1" allowOverlap="1">
            <wp:simplePos x="0" y="0"/>
            <wp:positionH relativeFrom="margin">
              <wp:align>right</wp:align>
            </wp:positionH>
            <wp:positionV relativeFrom="paragraph">
              <wp:posOffset>87630</wp:posOffset>
            </wp:positionV>
            <wp:extent cx="883920" cy="975360"/>
            <wp:effectExtent l="0" t="0" r="0" b="0"/>
            <wp:wrapSquare wrapText="bothSides"/>
            <wp:docPr id="28" name="Image 28"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89C5.tmp"/>
                    <pic:cNvPicPr/>
                  </pic:nvPicPr>
                  <pic:blipFill>
                    <a:blip r:embed="rId18"/>
                    <a:stretch>
                      <a:fillRect/>
                    </a:stretch>
                  </pic:blipFill>
                  <pic:spPr>
                    <a:xfrm>
                      <a:off x="0" y="0"/>
                      <a:ext cx="883920" cy="975360"/>
                    </a:xfrm>
                    <a:prstGeom prst="rect">
                      <a:avLst/>
                    </a:prstGeom>
                  </pic:spPr>
                </pic:pic>
              </a:graphicData>
            </a:graphic>
          </wp:anchor>
        </w:drawing>
      </w:r>
      <w:r w:rsidR="00FA4898">
        <w:t>Nous avons choisi le Système de Gestion de Base de Données Relationnel (SGBDR) : MySQL.</w:t>
      </w:r>
      <w:r>
        <w:t xml:space="preserve"> </w:t>
      </w:r>
      <w:r w:rsidR="00FA4898">
        <w:t>Comme la majeure partie des SGBDR, il utilise le langage SQL.</w:t>
      </w:r>
      <w:r>
        <w:t xml:space="preserve"> </w:t>
      </w:r>
    </w:p>
    <w:p w:rsidR="00581542" w:rsidRDefault="00484D41" w:rsidP="00581542">
      <w:pPr>
        <w:spacing w:before="240"/>
        <w:jc w:val="both"/>
      </w:pPr>
      <w:r>
        <w:rPr>
          <w:noProof/>
          <w:lang w:val="en-US" w:eastAsia="en-US"/>
        </w:rPr>
        <mc:AlternateContent>
          <mc:Choice Requires="wps">
            <w:drawing>
              <wp:anchor distT="0" distB="0" distL="114300" distR="114300" simplePos="0" relativeHeight="251698688" behindDoc="0" locked="0" layoutInCell="1" allowOverlap="1" wp14:anchorId="3F643DF7" wp14:editId="03AA1243">
                <wp:simplePos x="0" y="0"/>
                <wp:positionH relativeFrom="column">
                  <wp:posOffset>4777105</wp:posOffset>
                </wp:positionH>
                <wp:positionV relativeFrom="paragraph">
                  <wp:posOffset>542925</wp:posOffset>
                </wp:positionV>
                <wp:extent cx="1242060" cy="144780"/>
                <wp:effectExtent l="0" t="0" r="0" b="7620"/>
                <wp:wrapSquare wrapText="bothSides"/>
                <wp:docPr id="29" name="Zone de texte 29"/>
                <wp:cNvGraphicFramePr/>
                <a:graphic xmlns:a="http://schemas.openxmlformats.org/drawingml/2006/main">
                  <a:graphicData uri="http://schemas.microsoft.com/office/word/2010/wordprocessingShape">
                    <wps:wsp>
                      <wps:cNvSpPr txBox="1"/>
                      <wps:spPr>
                        <a:xfrm>
                          <a:off x="0" y="0"/>
                          <a:ext cx="1242060" cy="144780"/>
                        </a:xfrm>
                        <a:prstGeom prst="rect">
                          <a:avLst/>
                        </a:prstGeom>
                        <a:solidFill>
                          <a:prstClr val="white"/>
                        </a:solidFill>
                        <a:ln>
                          <a:noFill/>
                        </a:ln>
                      </wps:spPr>
                      <wps:txbx>
                        <w:txbxContent>
                          <w:p w:rsidR="00B1149E" w:rsidRPr="00755A72" w:rsidRDefault="00B1149E" w:rsidP="00484D41">
                            <w:pPr>
                              <w:pStyle w:val="Lgende"/>
                              <w:rPr>
                                <w:noProof/>
                                <w:sz w:val="24"/>
                                <w:szCs w:val="24"/>
                              </w:rPr>
                            </w:pPr>
                            <w:r>
                              <w:t xml:space="preserve">Figure </w:t>
                            </w:r>
                            <w:fldSimple w:instr=" SEQ Figure \* ARABIC ">
                              <w:r>
                                <w:rPr>
                                  <w:noProof/>
                                </w:rPr>
                                <w:t>8</w:t>
                              </w:r>
                            </w:fldSimple>
                            <w:r>
                              <w:t xml:space="preserve"> - Logo de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43DF7" id="Zone de texte 29" o:spid="_x0000_s1034" type="#_x0000_t202" style="position:absolute;left:0;text-align:left;margin-left:376.15pt;margin-top:42.75pt;width:97.8pt;height:11.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" stroked="f">
                <v:textbox inset="0,0,0,0">
                  <w:txbxContent>
                    <w:p w:rsidR="00B1149E" w:rsidRPr="00755A72" w:rsidRDefault="00B1149E" w:rsidP="00484D41">
                      <w:pPr>
                        <w:pStyle w:val="Lgende"/>
                        <w:rPr>
                          <w:noProof/>
                          <w:sz w:val="24"/>
                          <w:szCs w:val="24"/>
                        </w:rPr>
                      </w:pPr>
                      <w:r>
                        <w:t xml:space="preserve">Figure </w:t>
                      </w:r>
                      <w:fldSimple w:instr=" SEQ Figure \* ARABIC ">
                        <w:r>
                          <w:rPr>
                            <w:noProof/>
                          </w:rPr>
                          <w:t>8</w:t>
                        </w:r>
                      </w:fldSimple>
                      <w:r>
                        <w:t xml:space="preserve"> - Logo de MySQL</w:t>
                      </w:r>
                    </w:p>
                  </w:txbxContent>
                </v:textbox>
                <w10:wrap type="square"/>
              </v:shape>
            </w:pict>
          </mc:Fallback>
        </mc:AlternateContent>
      </w:r>
      <w:r w:rsidR="00FA4898">
        <w:t xml:space="preserve">Dans un premier temps, nous avons </w:t>
      </w:r>
      <w:r w:rsidR="003540B6">
        <w:t>été formés à l’école sur MySQL</w:t>
      </w:r>
      <w:r w:rsidR="00581542">
        <w:t>. Cela nous a permis d’avoir plus d’aisance dans la création de la base de données sur ce SGBDR.</w:t>
      </w:r>
      <w:r w:rsidR="00FA4898">
        <w:t xml:space="preserve"> </w:t>
      </w:r>
    </w:p>
    <w:p w:rsidR="00FA4898" w:rsidRDefault="00FA4898" w:rsidP="00581542">
      <w:pPr>
        <w:spacing w:before="240"/>
        <w:jc w:val="both"/>
      </w:pPr>
      <w:r>
        <w:t xml:space="preserve">De plus </w:t>
      </w:r>
      <w:r w:rsidR="003540B6">
        <w:t>MySQL</w:t>
      </w:r>
      <w:r>
        <w:t xml:space="preserve"> est gratuit et disponible sur plu</w:t>
      </w:r>
      <w:r w:rsidR="00581542">
        <w:t xml:space="preserve">sieurs systèmes d’exploitation. </w:t>
      </w:r>
      <w:r>
        <w:t>Il est multi-utilisateur, cela nous permet donc de travailler tous ensemble sur la même base de données. Pour cela nous avons donc hébergé notre serveur MySQL sur un Raspberry</w:t>
      </w:r>
      <w:r w:rsidR="00581542">
        <w:t xml:space="preserve"> Pi 3</w:t>
      </w:r>
      <w:r w:rsidR="00581542">
        <w:rPr>
          <w:rStyle w:val="Appelnotedebasdep"/>
        </w:rPr>
        <w:footnoteReference w:id="2"/>
      </w:r>
      <w:r w:rsidR="00581542">
        <w:t>.</w:t>
      </w:r>
    </w:p>
    <w:p w:rsidR="00FA4898" w:rsidRPr="00FA4898" w:rsidRDefault="00FA4898" w:rsidP="00581542">
      <w:pPr>
        <w:spacing w:before="240" w:after="240"/>
        <w:jc w:val="both"/>
      </w:pPr>
      <w:r>
        <w:t>MySQL dispose</w:t>
      </w:r>
      <w:r w:rsidR="00581542">
        <w:t xml:space="preserve"> également de fonctionnalité de sécurité. Ce SGBDR contient un</w:t>
      </w:r>
      <w:r>
        <w:t xml:space="preserve"> système de </w:t>
      </w:r>
      <w:r w:rsidR="00581542">
        <w:t>privilèges</w:t>
      </w:r>
      <w:r>
        <w:t xml:space="preserve"> qui nous permet </w:t>
      </w:r>
      <w:r w:rsidR="00581542">
        <w:t>de gérer</w:t>
      </w:r>
      <w:r>
        <w:t xml:space="preserve"> les différents accès sur ce serveur et il dispose d’un système de sauvegardes.</w:t>
      </w:r>
    </w:p>
    <w:p w:rsidR="00F51484" w:rsidRDefault="00F51484" w:rsidP="00FA4898">
      <w:pPr>
        <w:pStyle w:val="Titre3"/>
        <w:numPr>
          <w:ilvl w:val="0"/>
          <w:numId w:val="10"/>
        </w:numPr>
        <w:spacing w:after="240"/>
        <w:jc w:val="both"/>
      </w:pPr>
      <w:bookmarkStart w:id="13" w:name="_Toc478646910"/>
      <w:r>
        <w:t>Modèle physique de données (MPD)</w:t>
      </w:r>
      <w:bookmarkEnd w:id="13"/>
    </w:p>
    <w:p w:rsidR="0021733A" w:rsidRDefault="0021733A" w:rsidP="0021733A">
      <w:pPr>
        <w:jc w:val="both"/>
      </w:pPr>
      <w:r>
        <w:t>Le modèle physique de données est l’implémentation du MLD par un logiciel. On va devoir traduire le MLD pour obtenir un MPD. On va notamment préciser le type et la taille (octets, bits) des données pour savoir comment les stocker.</w:t>
      </w:r>
    </w:p>
    <w:p w:rsidR="0021733A" w:rsidRDefault="0021733A" w:rsidP="0021733A">
      <w:pPr>
        <w:spacing w:before="240" w:after="240"/>
        <w:jc w:val="both"/>
      </w:pPr>
      <w:r>
        <w:t>La traduction d’un MLD relationnel en MPD passe par la création d’une base de données hébergée par un SGBDR</w:t>
      </w:r>
      <w:r w:rsidR="00B02F68">
        <w:t xml:space="preserve"> (ici </w:t>
      </w:r>
      <w:r w:rsidR="003540B6">
        <w:t>MySQL</w:t>
      </w:r>
      <w:r w:rsidR="00B02F68">
        <w:t>)</w:t>
      </w:r>
      <w:r>
        <w:t>.</w:t>
      </w:r>
    </w:p>
    <w:p w:rsidR="006C7D8A" w:rsidRDefault="006C7D8A" w:rsidP="0021733A">
      <w:pPr>
        <w:spacing w:before="240" w:after="240"/>
        <w:jc w:val="both"/>
      </w:pPr>
      <w:r>
        <w:t xml:space="preserve">Le MPD est donc le script de création de l’ensemble des tables et des relations entre elles </w:t>
      </w:r>
      <w:r w:rsidR="007B61E1">
        <w:t>en langage SQL</w:t>
      </w:r>
      <w:r w:rsidR="00B02F68">
        <w:t>.</w:t>
      </w:r>
    </w:p>
    <w:p w:rsidR="00B02F68" w:rsidRPr="00206E0E" w:rsidRDefault="00B02F68" w:rsidP="0021733A">
      <w:pPr>
        <w:spacing w:before="240" w:after="240"/>
        <w:jc w:val="both"/>
      </w:pPr>
      <w:r>
        <w:t>Vous trouverez le fichier script_creation_bdd dans l’annexe 2</w:t>
      </w:r>
      <w:r w:rsidR="005257C1">
        <w:t xml:space="preserve"> ainsi que sur le </w:t>
      </w:r>
      <w:r w:rsidR="003540B6">
        <w:t xml:space="preserve">dépôt </w:t>
      </w:r>
      <w:r w:rsidR="005257C1">
        <w:t>GitHub du projet</w:t>
      </w:r>
      <w:r>
        <w:t>.</w:t>
      </w:r>
    </w:p>
    <w:p w:rsidR="00FA24C2" w:rsidRDefault="00FA24C2">
      <w:pPr>
        <w:rPr>
          <w:rFonts w:eastAsiaTheme="majorEastAsia" w:cstheme="majorBidi"/>
          <w:color w:val="365F91" w:themeColor="accent1" w:themeShade="BF"/>
          <w:sz w:val="26"/>
          <w:szCs w:val="26"/>
        </w:rPr>
      </w:pPr>
      <w:bookmarkStart w:id="14" w:name="_Toc478646911"/>
      <w:r>
        <w:br w:type="page"/>
      </w:r>
    </w:p>
    <w:p w:rsidR="0040557E" w:rsidRDefault="0040557E" w:rsidP="00FA4898">
      <w:pPr>
        <w:pStyle w:val="Titre2"/>
        <w:numPr>
          <w:ilvl w:val="0"/>
          <w:numId w:val="14"/>
        </w:numPr>
        <w:spacing w:after="240"/>
        <w:jc w:val="both"/>
      </w:pPr>
      <w:r>
        <w:lastRenderedPageBreak/>
        <w:t>Les requêtes SQL</w:t>
      </w:r>
      <w:bookmarkEnd w:id="14"/>
    </w:p>
    <w:p w:rsidR="006B29BC" w:rsidRPr="006B29BC" w:rsidRDefault="006B29BC" w:rsidP="006B29BC">
      <w:pPr>
        <w:spacing w:after="240"/>
        <w:jc w:val="both"/>
      </w:pPr>
      <w:r>
        <w:t>Maintenant que la structure de la base de données est valide et implémentée, nous devons insérer des données et réaliser un certain nombre de traitements que nous aborderons dans cette partie.</w:t>
      </w:r>
    </w:p>
    <w:p w:rsidR="0040557E" w:rsidRDefault="0040557E" w:rsidP="00FA4898">
      <w:pPr>
        <w:pStyle w:val="Titre3"/>
        <w:numPr>
          <w:ilvl w:val="0"/>
          <w:numId w:val="16"/>
        </w:numPr>
        <w:spacing w:after="240"/>
        <w:jc w:val="both"/>
      </w:pPr>
      <w:bookmarkStart w:id="15" w:name="_Toc478646912"/>
      <w:r>
        <w:t>Remplissage de la base de données</w:t>
      </w:r>
      <w:bookmarkEnd w:id="15"/>
    </w:p>
    <w:p w:rsidR="006B29BC" w:rsidRDefault="006B29BC" w:rsidP="00B1149E">
      <w:pPr>
        <w:jc w:val="both"/>
      </w:pPr>
      <w:r>
        <w:t>Afin d’insérer un jeu de données cohérent et significatif nous avons décidé de procéder de cette manière :</w:t>
      </w:r>
    </w:p>
    <w:p w:rsidR="00EC38FF" w:rsidRDefault="006B29BC" w:rsidP="00B1149E">
      <w:pPr>
        <w:pStyle w:val="Paragraphedeliste"/>
        <w:numPr>
          <w:ilvl w:val="0"/>
          <w:numId w:val="23"/>
        </w:numPr>
        <w:spacing w:before="240"/>
        <w:jc w:val="both"/>
      </w:pPr>
      <w:r>
        <w:t>1</w:t>
      </w:r>
      <w:r w:rsidRPr="006B29BC">
        <w:rPr>
          <w:vertAlign w:val="superscript"/>
        </w:rPr>
        <w:t>ère</w:t>
      </w:r>
      <w:r w:rsidR="00EC38FF">
        <w:t xml:space="preserve"> étape : Créer un classeur E</w:t>
      </w:r>
      <w:r>
        <w:t>xcel</w:t>
      </w:r>
      <w:r w:rsidR="00EC38FF">
        <w:t xml:space="preserve"> dans lequel chaque feuille représente une table de la base de données. On ajoute des données dans ces tableaux.</w:t>
      </w:r>
    </w:p>
    <w:p w:rsidR="00EC38FF" w:rsidRDefault="00EC38FF" w:rsidP="00B1149E">
      <w:pPr>
        <w:pStyle w:val="Paragraphedeliste"/>
        <w:numPr>
          <w:ilvl w:val="0"/>
          <w:numId w:val="23"/>
        </w:numPr>
        <w:jc w:val="both"/>
      </w:pPr>
      <w:r>
        <w:t>2</w:t>
      </w:r>
      <w:r w:rsidRPr="00EC38FF">
        <w:rPr>
          <w:vertAlign w:val="superscript"/>
        </w:rPr>
        <w:t>ème</w:t>
      </w:r>
      <w:r>
        <w:t xml:space="preserve"> étape : Enregistrement de chaque feuille dans un fichier texte au format CSV</w:t>
      </w:r>
      <w:r>
        <w:rPr>
          <w:rStyle w:val="Appelnotedebasdep"/>
        </w:rPr>
        <w:footnoteReference w:id="3"/>
      </w:r>
      <w:r>
        <w:t>.</w:t>
      </w:r>
    </w:p>
    <w:p w:rsidR="006B29BC" w:rsidRDefault="00B1149E" w:rsidP="00B1149E">
      <w:pPr>
        <w:pStyle w:val="Paragraphedeliste"/>
        <w:numPr>
          <w:ilvl w:val="0"/>
          <w:numId w:val="23"/>
        </w:numPr>
        <w:spacing w:after="240"/>
        <w:jc w:val="both"/>
      </w:pPr>
      <w:r>
        <w:t>3</w:t>
      </w:r>
      <w:r w:rsidRPr="00B1149E">
        <w:rPr>
          <w:vertAlign w:val="superscript"/>
        </w:rPr>
        <w:t>ème</w:t>
      </w:r>
      <w:r>
        <w:t xml:space="preserve"> étape : Insertion du contenu des fichiers CSV à l’aide d’un script SQL.</w:t>
      </w:r>
    </w:p>
    <w:p w:rsidR="00B1149E" w:rsidRDefault="00B1149E" w:rsidP="00B1149E">
      <w:pPr>
        <w:spacing w:after="240"/>
        <w:jc w:val="both"/>
      </w:pPr>
      <w:r>
        <w:t>Vous trouverez le fichier Excel du jeu de données, les fichiers CSV et le script de remplissage sur le dépôt GitHub du projet.</w:t>
      </w:r>
    </w:p>
    <w:p w:rsidR="00B1149E" w:rsidRPr="006B29BC" w:rsidRDefault="00B1149E" w:rsidP="00B1149E">
      <w:pPr>
        <w:spacing w:after="240"/>
        <w:jc w:val="both"/>
      </w:pPr>
      <w:r>
        <w:t>Nous avons choisi d’utiliser les fichiers CSV pour l’importation des données car cette méthode nous apparaissait comme la plus simple, la plus efficace et surtout la plus rapide. De plus, cette méthode présente l’avantage de pouvoir afficher les données contenues dans les différents fichiers sous la forme d’un tableau structuré. Il est possible de modifier ces fic</w:t>
      </w:r>
      <w:r w:rsidR="00BC6DE6">
        <w:t>hiers à l’aide d’un logiciel tableur.</w:t>
      </w:r>
    </w:p>
    <w:p w:rsidR="0040557E" w:rsidRDefault="0040557E" w:rsidP="00FA4898">
      <w:pPr>
        <w:pStyle w:val="Titre3"/>
        <w:numPr>
          <w:ilvl w:val="0"/>
          <w:numId w:val="16"/>
        </w:numPr>
        <w:spacing w:after="240"/>
        <w:jc w:val="both"/>
      </w:pPr>
      <w:bookmarkStart w:id="16" w:name="_Toc478646913"/>
      <w:r>
        <w:t>Procédures stockées</w:t>
      </w:r>
      <w:bookmarkEnd w:id="16"/>
    </w:p>
    <w:p w:rsidR="0040557E" w:rsidRDefault="0040557E" w:rsidP="00FA4898">
      <w:pPr>
        <w:pStyle w:val="Titre3"/>
        <w:numPr>
          <w:ilvl w:val="0"/>
          <w:numId w:val="16"/>
        </w:numPr>
        <w:spacing w:after="240"/>
        <w:jc w:val="both"/>
      </w:pPr>
      <w:bookmarkStart w:id="17" w:name="_Toc478646914"/>
      <w:r>
        <w:t>Soumission de recettes</w:t>
      </w:r>
      <w:bookmarkEnd w:id="17"/>
    </w:p>
    <w:p w:rsidR="0040557E" w:rsidRDefault="0040557E" w:rsidP="00FA4898">
      <w:pPr>
        <w:pStyle w:val="Titre3"/>
        <w:numPr>
          <w:ilvl w:val="0"/>
          <w:numId w:val="16"/>
        </w:numPr>
        <w:spacing w:after="240"/>
        <w:jc w:val="both"/>
      </w:pPr>
      <w:bookmarkStart w:id="18" w:name="_Toc478646915"/>
      <w:r>
        <w:t>Rechercher et consulter</w:t>
      </w:r>
      <w:bookmarkEnd w:id="18"/>
    </w:p>
    <w:p w:rsidR="0040557E" w:rsidRDefault="0040557E" w:rsidP="00FA4898">
      <w:pPr>
        <w:pStyle w:val="Titre3"/>
        <w:numPr>
          <w:ilvl w:val="0"/>
          <w:numId w:val="16"/>
        </w:numPr>
        <w:spacing w:after="240"/>
        <w:jc w:val="both"/>
      </w:pPr>
      <w:bookmarkStart w:id="19" w:name="_Toc478646916"/>
      <w:r>
        <w:t>Sauvegarder</w:t>
      </w:r>
      <w:bookmarkEnd w:id="19"/>
    </w:p>
    <w:p w:rsidR="000F1462" w:rsidRDefault="0040557E" w:rsidP="000F1462">
      <w:pPr>
        <w:pStyle w:val="Titre2"/>
        <w:numPr>
          <w:ilvl w:val="0"/>
          <w:numId w:val="14"/>
        </w:numPr>
        <w:spacing w:after="240"/>
        <w:jc w:val="both"/>
      </w:pPr>
      <w:bookmarkStart w:id="20" w:name="_Toc478646917"/>
      <w:r>
        <w:t>Tests</w:t>
      </w:r>
      <w:bookmarkEnd w:id="20"/>
    </w:p>
    <w:p w:rsidR="00BF695C" w:rsidRDefault="000F1462" w:rsidP="000F1462">
      <w:pPr>
        <w:pStyle w:val="Titre2"/>
        <w:numPr>
          <w:ilvl w:val="0"/>
          <w:numId w:val="14"/>
        </w:numPr>
        <w:spacing w:after="240"/>
        <w:jc w:val="both"/>
      </w:pPr>
      <w:r>
        <w:t>Retour sur expérience</w:t>
      </w:r>
    </w:p>
    <w:p w:rsidR="00BF695C" w:rsidRDefault="00BF695C" w:rsidP="00BF695C">
      <w:pPr>
        <w:pStyle w:val="Titre3"/>
        <w:numPr>
          <w:ilvl w:val="0"/>
          <w:numId w:val="24"/>
        </w:numPr>
      </w:pPr>
      <w:r>
        <w:t>Synthèse des problèmes rencontrés</w:t>
      </w:r>
    </w:p>
    <w:p w:rsidR="00BF695C" w:rsidRDefault="00BF695C" w:rsidP="00BF695C">
      <w:pPr>
        <w:pStyle w:val="Titre3"/>
        <w:numPr>
          <w:ilvl w:val="0"/>
          <w:numId w:val="24"/>
        </w:numPr>
      </w:pPr>
      <w:r>
        <w:t>Bilan de l’équipe</w:t>
      </w:r>
      <w:bookmarkStart w:id="21" w:name="_GoBack"/>
      <w:bookmarkEnd w:id="21"/>
    </w:p>
    <w:p w:rsidR="009E0AA5" w:rsidRDefault="00BF695C" w:rsidP="00BF695C">
      <w:pPr>
        <w:pStyle w:val="Titre3"/>
        <w:numPr>
          <w:ilvl w:val="0"/>
          <w:numId w:val="24"/>
        </w:numPr>
      </w:pPr>
      <w:r>
        <w:t>Bilans individuels</w:t>
      </w:r>
      <w:r w:rsidR="004E006A">
        <w:br w:type="page"/>
      </w:r>
    </w:p>
    <w:p w:rsidR="004E006A" w:rsidRDefault="004E006A" w:rsidP="00FA4898">
      <w:pPr>
        <w:pStyle w:val="Titre1"/>
        <w:jc w:val="both"/>
      </w:pPr>
      <w:bookmarkStart w:id="22" w:name="_Toc478646918"/>
      <w:r>
        <w:lastRenderedPageBreak/>
        <w:t>ANNEXE 1 : Créer un serv</w:t>
      </w:r>
      <w:r w:rsidR="00390BA7">
        <w:t>eur MySQL</w:t>
      </w:r>
      <w:r w:rsidR="001947A6">
        <w:t xml:space="preserve"> sur un Raspberry P</w:t>
      </w:r>
      <w:r>
        <w:t>i</w:t>
      </w:r>
      <w:bookmarkEnd w:id="22"/>
    </w:p>
    <w:p w:rsidR="004E006A" w:rsidRDefault="004E006A" w:rsidP="00FA4898">
      <w:pPr>
        <w:spacing w:before="240"/>
        <w:jc w:val="both"/>
      </w:pPr>
      <w:r>
        <w:t>Nous voulions que l’ensemble des membres de l’équipe du projet puisse se connecter et travailler sur la base de données de manière simultanée. Nous avons donc</w:t>
      </w:r>
      <w:r w:rsidR="00390BA7">
        <w:t xml:space="preserve"> décidé d’installer un serveur MySQL</w:t>
      </w:r>
      <w:r>
        <w:t xml:space="preserve"> (version 5.7) sur un </w:t>
      </w:r>
      <w:r w:rsidR="00EF2F4D">
        <w:t>Raspberry</w:t>
      </w:r>
      <w:r>
        <w:t xml:space="preserve"> pi 3. Ce dernier est connecté au domicile d’un membre de l’équipe et accessible depuis l’extérieur.</w:t>
      </w:r>
    </w:p>
    <w:p w:rsidR="004E006A" w:rsidRPr="004E006A" w:rsidRDefault="004E006A" w:rsidP="00FA4898">
      <w:pPr>
        <w:spacing w:before="240"/>
        <w:jc w:val="both"/>
      </w:pPr>
      <w:r>
        <w:t>A l’aide de l’adresse IP publique du routeur domestique et à la création de comptes utili</w:t>
      </w:r>
      <w:r w:rsidR="00390BA7">
        <w:t>sateurs sur la base de données MySQL</w:t>
      </w:r>
      <w:r>
        <w:t>, les membres de l’équipe peuvent travailler sur la base de données en même temps.</w:t>
      </w:r>
    </w:p>
    <w:p w:rsidR="009629F8" w:rsidRDefault="004905E3" w:rsidP="00FA4898">
      <w:pPr>
        <w:spacing w:before="240"/>
        <w:jc w:val="both"/>
      </w:pPr>
      <w:r>
        <w:t xml:space="preserve"> </w:t>
      </w:r>
      <w:r w:rsidR="004E006A">
        <w:t xml:space="preserve">Détaillons les étapes de déploiement de ce serveur sur un </w:t>
      </w:r>
      <w:r w:rsidR="00EF2F4D">
        <w:t>Raspberry</w:t>
      </w:r>
      <w:r w:rsidR="004E006A">
        <w:t xml:space="preserve"> pi 3.</w:t>
      </w:r>
    </w:p>
    <w:p w:rsidR="00225202" w:rsidRDefault="00225202" w:rsidP="00FA4898">
      <w:pPr>
        <w:spacing w:before="240"/>
        <w:jc w:val="both"/>
      </w:pPr>
      <w:r>
        <w:t>Tout d’abord nous conseillons de mettre à jour l’ensemble du système d’exploitation de l’ordinateur.</w:t>
      </w:r>
    </w:p>
    <w:p w:rsidR="004E006A" w:rsidRDefault="00225202" w:rsidP="00FA4898">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9"/>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Ensuite on utilise la commande suivante pour récupérer le pa</w:t>
      </w:r>
      <w:r w:rsidR="00390BA7">
        <w:t>quet d’installation du serveur MySQL</w:t>
      </w:r>
      <w:r>
        <w:t xml:space="preserve"> version 5.7 (dernière version stable actuellement) :</w:t>
      </w:r>
    </w:p>
    <w:p w:rsidR="00225202" w:rsidRDefault="00225202" w:rsidP="00FA4898">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20"/>
                    <a:stretch>
                      <a:fillRect/>
                    </a:stretch>
                  </pic:blipFill>
                  <pic:spPr>
                    <a:xfrm>
                      <a:off x="0" y="0"/>
                      <a:ext cx="4222563" cy="205740"/>
                    </a:xfrm>
                    <a:prstGeom prst="rect">
                      <a:avLst/>
                    </a:prstGeom>
                  </pic:spPr>
                </pic:pic>
              </a:graphicData>
            </a:graphic>
          </wp:anchor>
        </w:drawing>
      </w:r>
      <w:r>
        <w:t>Aprè</w:t>
      </w:r>
      <w:r w:rsidR="00390BA7">
        <w:t>s quelques minutes, le serveur MySQL</w:t>
      </w:r>
      <w:r>
        <w:t xml:space="preserve"> est en place, pour le démarrer on utilise la commande :</w:t>
      </w:r>
    </w:p>
    <w:p w:rsidR="00225202" w:rsidRDefault="00995AEF" w:rsidP="00FA4898">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21"/>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 xml:space="preserve">On peut maintenant se connecter en local au serveur </w:t>
      </w:r>
      <w:r w:rsidR="00EE7EBF">
        <w:t>MySQL</w:t>
      </w:r>
      <w:r w:rsidR="00225202">
        <w:t xml:space="preserve"> en utilisant la commande :</w:t>
      </w:r>
    </w:p>
    <w:p w:rsidR="00225202" w:rsidRDefault="00995AEF" w:rsidP="00FA4898">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22"/>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FA4898">
      <w:pPr>
        <w:spacing w:before="240"/>
        <w:jc w:val="both"/>
      </w:pPr>
      <w:r>
        <w:t>Ici on attribue tous les privilèges à l’utilisateur florian qui peut se connecter depuis n’importe quelle adresse IP avec le mot de passe password.</w:t>
      </w:r>
    </w:p>
    <w:p w:rsidR="007C0DC2" w:rsidRDefault="007C0DC2" w:rsidP="00FA4898">
      <w:pPr>
        <w:spacing w:before="240"/>
        <w:jc w:val="both"/>
      </w:pPr>
      <w:r>
        <w:t xml:space="preserve">Ensuite sur le routeur, on créer une règle de redirection du port </w:t>
      </w:r>
      <w:r w:rsidR="00390BA7">
        <w:t>3306 (port MySQL</w:t>
      </w:r>
      <w:r w:rsidR="00564437">
        <w:t xml:space="preserve"> par défaut) arrivant de l’extérieur vers l’adresse IP local du Raspberry comme le montre la capture d’écran suivante.</w:t>
      </w:r>
    </w:p>
    <w:p w:rsidR="00564437" w:rsidRDefault="00564437" w:rsidP="00FA4898">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23"/>
                    <a:stretch>
                      <a:fillRect/>
                    </a:stretch>
                  </pic:blipFill>
                  <pic:spPr>
                    <a:xfrm>
                      <a:off x="0" y="0"/>
                      <a:ext cx="5757545" cy="284480"/>
                    </a:xfrm>
                    <a:prstGeom prst="rect">
                      <a:avLst/>
                    </a:prstGeom>
                  </pic:spPr>
                </pic:pic>
              </a:graphicData>
            </a:graphic>
          </wp:inline>
        </w:drawing>
      </w:r>
    </w:p>
    <w:p w:rsidR="00B02F68" w:rsidRDefault="00564437" w:rsidP="00FA4898">
      <w:pPr>
        <w:spacing w:before="240"/>
        <w:jc w:val="both"/>
      </w:pPr>
      <w:r>
        <w:t>Grâce à cette règle de redirection peut maintenant se c</w:t>
      </w:r>
      <w:r w:rsidR="00390BA7">
        <w:t>onnecter à distance au serveur MySQL</w:t>
      </w:r>
      <w:r>
        <w:t xml:space="preserve"> et donc à la base de données du projet. Pour l’administrer on pourra utiliser un terminal ou alors phpmyadmin.</w:t>
      </w:r>
    </w:p>
    <w:p w:rsidR="00B02F68" w:rsidRDefault="00513B08" w:rsidP="00513B08">
      <w:pPr>
        <w:spacing w:before="240"/>
        <w:jc w:val="both"/>
      </w:pPr>
      <w:r>
        <w:t>L’installation de phpmyadmin requiert la mise en place d’un serveur Apache et la redirection du port 80.</w:t>
      </w:r>
    </w:p>
    <w:p w:rsidR="00B02F68" w:rsidRDefault="00B02F68" w:rsidP="00B02F68">
      <w:pPr>
        <w:pStyle w:val="Titre1"/>
        <w:jc w:val="both"/>
      </w:pPr>
      <w:bookmarkStart w:id="23" w:name="_Toc478646919"/>
      <w:r>
        <w:lastRenderedPageBreak/>
        <w:t>ANNEXE 2 : Script de création de la base de données</w:t>
      </w:r>
      <w:bookmarkEnd w:id="23"/>
    </w:p>
    <w:p w:rsidR="00B02F68" w:rsidRPr="00B02F68" w:rsidRDefault="00B02F68" w:rsidP="00B02F68"/>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Script MySQL.</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IDPersonne int (11) Auto_increment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Nom        Char (25)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Prenom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Adresse    Varchar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(IDPersonne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Diluant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Diluant(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IDDiluant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NomDiluant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PrixDiluant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(IDDiluant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IDrecipient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NomRecipient Varchar (255)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Stock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(IDrecipient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Commande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Commande(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IDCommande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DateCommande Date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Statut       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PrixTotal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IDPersonne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(IDCommande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IDFournisseur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Numero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(IDFournisseur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IDProposition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Validation    Bool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Diluant       Varchar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IDPersonne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(IDProposition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IDstock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NbStock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Fraicheur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IDFournisseur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(IDstock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Table: Produit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b/>
          <w:sz w:val="18"/>
          <w:lang w:val="en-US"/>
        </w:rPr>
        <w:t>CREATE TABLE</w:t>
      </w:r>
      <w:r w:rsidRPr="00EF2F4D">
        <w:rPr>
          <w:rFonts w:ascii="Consolas" w:hAnsi="Consolas"/>
          <w:sz w:val="18"/>
          <w:lang w:val="en-US"/>
        </w:rPr>
        <w:t xml:space="preserve"> Produit(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IDproduit  int (11) Auto_increment  NOT NULL ,</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NomProduit Varchar (255) ,</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Prix       Float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IDDiluant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IDPersonne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r w:rsidRPr="00EF2F4D">
        <w:rPr>
          <w:rFonts w:ascii="Consolas" w:hAnsi="Consolas"/>
          <w:b/>
          <w:sz w:val="18"/>
        </w:rPr>
        <w:t>ENGINE</w:t>
      </w:r>
      <w:r w:rsidRPr="00EF2F4D">
        <w:rPr>
          <w:rFonts w:ascii="Consolas" w:hAnsi="Consolas"/>
          <w:sz w:val="18"/>
        </w:rPr>
        <w:t>=InnoDB;</w:t>
      </w:r>
    </w:p>
    <w:p w:rsidR="003540B6" w:rsidRPr="00EF2F4D" w:rsidRDefault="003540B6" w:rsidP="003540B6">
      <w:pPr>
        <w:shd w:val="clear" w:color="auto" w:fill="D9D9D9" w:themeFill="background1" w:themeFillShade="D9"/>
        <w:rPr>
          <w:rFonts w:ascii="Consolas" w:hAnsi="Consolas"/>
          <w:sz w:val="18"/>
        </w:rPr>
      </w:pPr>
    </w:p>
    <w:p w:rsidR="003540B6" w:rsidRDefault="003540B6" w:rsidP="003540B6">
      <w:pPr>
        <w:shd w:val="clear" w:color="auto" w:fill="D9D9D9" w:themeFill="background1" w:themeFillShade="D9"/>
        <w:rPr>
          <w:rFonts w:ascii="Consolas" w:hAnsi="Consolas"/>
          <w:sz w:val="18"/>
        </w:rPr>
      </w:pPr>
      <w:r>
        <w:rPr>
          <w:rFonts w:ascii="Consolas" w:hAnsi="Consolas"/>
          <w:sz w:val="18"/>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QuantiteCommande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FraicheurVoulu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IDCommande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IDrecipient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(IDCommande ,IDproduit ,IDrecipient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fournit ingre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fournit_ingre(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IDFournisseur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(IDFournisseur ,IDproduit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sidRPr="003540B6">
        <w:rPr>
          <w:rFonts w:ascii="Consolas" w:hAnsi="Consolas"/>
          <w:b/>
          <w:sz w:val="18"/>
        </w:rPr>
        <w:t>ENGINE</w:t>
      </w:r>
      <w:r w:rsidRPr="003540B6">
        <w:rPr>
          <w:rFonts w:ascii="Consolas" w:hAnsi="Consolas"/>
          <w:sz w:val="18"/>
        </w:rPr>
        <w:t>=InnoDB;</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se compose prepa</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se_compose_prepa(</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QteIngredient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FraicheurMin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FraicheurMax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IDproduitFinal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,IDproduitFinal )</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r w:rsidRPr="00EF2F4D">
        <w:rPr>
          <w:rFonts w:ascii="Consolas" w:hAnsi="Consolas"/>
          <w:b/>
          <w:sz w:val="18"/>
        </w:rPr>
        <w:t>ENGINE</w:t>
      </w:r>
      <w:r w:rsidRPr="00EF2F4D">
        <w:rPr>
          <w:rFonts w:ascii="Consolas" w:hAnsi="Consolas"/>
          <w:sz w:val="18"/>
        </w:rPr>
        <w:t>=InnoDB;</w:t>
      </w:r>
    </w:p>
    <w:p w:rsidR="003540B6" w:rsidRPr="00EF2F4D" w:rsidRDefault="003540B6" w:rsidP="003540B6">
      <w:pPr>
        <w:shd w:val="clear" w:color="auto" w:fill="D9D9D9" w:themeFill="background1" w:themeFillShade="D9"/>
        <w:rPr>
          <w:rFonts w:ascii="Consolas" w:hAnsi="Consolas"/>
          <w:sz w:val="18"/>
        </w:rPr>
      </w:pP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 Table: se compose propo</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se_compose_propo(</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QteIngredient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FraicheurMin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FraicheurMax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IDProposition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(IDProposition ,IDproduit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fournit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fournit_recipient(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IDFournisseur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IDrecipient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(IDFournisseur ,IDrecipient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br w:type="page"/>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lastRenderedPageBreak/>
        <w:t>ALTER TABLE</w:t>
      </w:r>
      <w:r w:rsidRPr="003540B6">
        <w:rPr>
          <w:rFonts w:ascii="Consolas" w:hAnsi="Consolas"/>
          <w:sz w:val="18"/>
          <w:lang w:val="en-US"/>
        </w:rPr>
        <w:t xml:space="preserve"> Ingredient </w:t>
      </w:r>
      <w:r w:rsidRPr="003540B6">
        <w:rPr>
          <w:rFonts w:ascii="Consolas" w:hAnsi="Consolas"/>
          <w:b/>
          <w:sz w:val="18"/>
          <w:lang w:val="en-US"/>
        </w:rPr>
        <w:t>ADD CONSTRAINT</w:t>
      </w:r>
      <w:r w:rsidRPr="003540B6">
        <w:rPr>
          <w:rFonts w:ascii="Consolas" w:hAnsi="Consolas"/>
          <w:sz w:val="18"/>
          <w:lang w:val="en-US"/>
        </w:rPr>
        <w:t xml:space="preserve"> FK_Ingredient_IDproduit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Commande </w:t>
      </w:r>
      <w:r w:rsidRPr="003540B6">
        <w:rPr>
          <w:rFonts w:ascii="Consolas" w:hAnsi="Consolas"/>
          <w:b/>
          <w:sz w:val="18"/>
          <w:lang w:val="en-US"/>
        </w:rPr>
        <w:t>ADD CONSTRAINT</w:t>
      </w:r>
      <w:r w:rsidRPr="003540B6">
        <w:rPr>
          <w:rFonts w:ascii="Consolas" w:hAnsi="Consolas"/>
          <w:sz w:val="18"/>
          <w:lang w:val="en-US"/>
        </w:rPr>
        <w:t xml:space="preserve"> FK_Commande_IDPersonne FOREIGN KEY (IDPersonne) REFERENCES Personne(IDPersonne);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Proposition </w:t>
      </w:r>
      <w:r w:rsidRPr="003540B6">
        <w:rPr>
          <w:rFonts w:ascii="Consolas" w:hAnsi="Consolas"/>
          <w:b/>
          <w:sz w:val="18"/>
          <w:lang w:val="en-US"/>
        </w:rPr>
        <w:t>ADD CONSTRAINT</w:t>
      </w:r>
      <w:r w:rsidRPr="003540B6">
        <w:rPr>
          <w:rFonts w:ascii="Consolas" w:hAnsi="Consolas"/>
          <w:sz w:val="18"/>
          <w:lang w:val="en-US"/>
        </w:rPr>
        <w:t xml:space="preserve"> FK_Proposition_IDPersonne FOREIGN KEY (IDPersonne) REFERENCES Personne(IDPersonne);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FK_Stock_IDproduit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FK_Stock_IDFournisseur FOREIGN KEY (IDFournisseur) REFERENCES Fournisseur(IDFournisseur);</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FK_Preparation_IDproduit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FK_Preparation_IDDiluant FOREIGN KEY (IDDiluant) REFERENCES Diluant(IDDiluant);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FK_Preparation_IDPersonne FOREIGN KEY (IDPersonne) REFERENCES Personne(IDPersonne);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contient </w:t>
      </w:r>
      <w:r w:rsidRPr="003540B6">
        <w:rPr>
          <w:rFonts w:ascii="Consolas" w:hAnsi="Consolas"/>
          <w:b/>
          <w:sz w:val="18"/>
          <w:lang w:val="en-US"/>
        </w:rPr>
        <w:t>ADD CONSTRAINT</w:t>
      </w:r>
      <w:r w:rsidRPr="003540B6">
        <w:rPr>
          <w:rFonts w:ascii="Consolas" w:hAnsi="Consolas"/>
          <w:sz w:val="18"/>
          <w:lang w:val="en-US"/>
        </w:rPr>
        <w:t xml:space="preserve"> FK_contient_IDCommande FOREIGN KEY (IDCommande) REFERENCES Commande(IDCommande);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contient </w:t>
      </w:r>
      <w:r w:rsidRPr="003540B6">
        <w:rPr>
          <w:rFonts w:ascii="Consolas" w:hAnsi="Consolas"/>
          <w:b/>
          <w:sz w:val="18"/>
          <w:lang w:val="en-US"/>
        </w:rPr>
        <w:t>ADD CONSTRAINT</w:t>
      </w:r>
      <w:r w:rsidRPr="003540B6">
        <w:rPr>
          <w:rFonts w:ascii="Consolas" w:hAnsi="Consolas"/>
          <w:sz w:val="18"/>
          <w:lang w:val="en-US"/>
        </w:rPr>
        <w:t xml:space="preserve"> FK_contient_IDproduit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contient </w:t>
      </w:r>
      <w:r w:rsidRPr="003540B6">
        <w:rPr>
          <w:rFonts w:ascii="Consolas" w:hAnsi="Consolas"/>
          <w:b/>
          <w:sz w:val="18"/>
          <w:lang w:val="en-US"/>
        </w:rPr>
        <w:t>ADD CONSTRAINT</w:t>
      </w:r>
      <w:r w:rsidRPr="003540B6">
        <w:rPr>
          <w:rFonts w:ascii="Consolas" w:hAnsi="Consolas"/>
          <w:sz w:val="18"/>
          <w:lang w:val="en-US"/>
        </w:rPr>
        <w:t xml:space="preserve"> FK_contient_IDrecipient FOREIGN KEY (IDrecipient) REFERENCES Recipient(IDrecipient);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fournit_ingre </w:t>
      </w:r>
      <w:r w:rsidRPr="003540B6">
        <w:rPr>
          <w:rFonts w:ascii="Consolas" w:hAnsi="Consolas"/>
          <w:b/>
          <w:sz w:val="18"/>
        </w:rPr>
        <w:t>ADD CONSTRAINT</w:t>
      </w:r>
      <w:r w:rsidRPr="003540B6">
        <w:rPr>
          <w:rFonts w:ascii="Consolas" w:hAnsi="Consolas"/>
          <w:sz w:val="18"/>
        </w:rPr>
        <w:t xml:space="preserve"> FK_fournit_ingre_IDFournisseur FOREIGN KEY (IDFournisseur) REFERENCES Fournisseur(IDFournisseur);</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fournit_ingre </w:t>
      </w:r>
      <w:r w:rsidRPr="003540B6">
        <w:rPr>
          <w:rFonts w:ascii="Consolas" w:hAnsi="Consolas"/>
          <w:b/>
          <w:sz w:val="18"/>
        </w:rPr>
        <w:t>ADD CONSTRAINT</w:t>
      </w:r>
      <w:r w:rsidRPr="003540B6">
        <w:rPr>
          <w:rFonts w:ascii="Consolas" w:hAnsi="Consolas"/>
          <w:sz w:val="18"/>
        </w:rPr>
        <w:t xml:space="preserve"> FK_fournit_ingre_IDproduit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se_compose_prepa </w:t>
      </w:r>
      <w:r w:rsidRPr="003540B6">
        <w:rPr>
          <w:rFonts w:ascii="Consolas" w:hAnsi="Consolas"/>
          <w:b/>
          <w:sz w:val="18"/>
        </w:rPr>
        <w:t>ADD CONSTRAINT</w:t>
      </w:r>
      <w:r w:rsidRPr="003540B6">
        <w:rPr>
          <w:rFonts w:ascii="Consolas" w:hAnsi="Consolas"/>
          <w:sz w:val="18"/>
        </w:rPr>
        <w:t xml:space="preserve"> FK_se_compose_prepa_IDproduit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se_compose_prepa </w:t>
      </w:r>
      <w:r w:rsidRPr="003540B6">
        <w:rPr>
          <w:rFonts w:ascii="Consolas" w:hAnsi="Consolas"/>
          <w:b/>
          <w:sz w:val="18"/>
        </w:rPr>
        <w:t>ADD CONSTRAINT</w:t>
      </w:r>
      <w:r w:rsidRPr="003540B6">
        <w:rPr>
          <w:rFonts w:ascii="Consolas" w:hAnsi="Consolas"/>
          <w:sz w:val="18"/>
        </w:rPr>
        <w:t xml:space="preserve"> FK_se_compose_prepa_IDproduitFinal FOREIGN KEY (IDproduitFinal)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se_compose_propo </w:t>
      </w:r>
      <w:r w:rsidRPr="003540B6">
        <w:rPr>
          <w:rFonts w:ascii="Consolas" w:hAnsi="Consolas"/>
          <w:b/>
          <w:sz w:val="18"/>
        </w:rPr>
        <w:t>ADD CONSTRAINT</w:t>
      </w:r>
      <w:r w:rsidRPr="003540B6">
        <w:rPr>
          <w:rFonts w:ascii="Consolas" w:hAnsi="Consolas"/>
          <w:sz w:val="18"/>
        </w:rPr>
        <w:t xml:space="preserve"> FK_se_compose_propo_IDProposition FOREIGN KEY (IDProposition) REFERENCES Proposition(IDProposition);</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se_compose_propo </w:t>
      </w:r>
      <w:r w:rsidRPr="003540B6">
        <w:rPr>
          <w:rFonts w:ascii="Consolas" w:hAnsi="Consolas"/>
          <w:b/>
          <w:sz w:val="18"/>
        </w:rPr>
        <w:t>ADD CONSTRAINT</w:t>
      </w:r>
      <w:r w:rsidRPr="003540B6">
        <w:rPr>
          <w:rFonts w:ascii="Consolas" w:hAnsi="Consolas"/>
          <w:sz w:val="18"/>
        </w:rPr>
        <w:t xml:space="preserve"> FK_se_compose_propo_IDproduit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fournit_recipient </w:t>
      </w:r>
      <w:r w:rsidRPr="003540B6">
        <w:rPr>
          <w:rFonts w:ascii="Consolas" w:hAnsi="Consolas"/>
          <w:b/>
          <w:sz w:val="18"/>
        </w:rPr>
        <w:t>ADD CONSTRAINT</w:t>
      </w:r>
      <w:r w:rsidRPr="003540B6">
        <w:rPr>
          <w:rFonts w:ascii="Consolas" w:hAnsi="Consolas"/>
          <w:sz w:val="18"/>
        </w:rPr>
        <w:t xml:space="preserve"> FK_fournit_recipient_IDFournisseur FOREIGN KEY (IDFournisseur) REFERENCES Fournisseur(IDFournisseur);</w:t>
      </w:r>
    </w:p>
    <w:p w:rsidR="0034237C" w:rsidRPr="003540B6" w:rsidRDefault="003540B6" w:rsidP="003540B6">
      <w:pPr>
        <w:shd w:val="clear" w:color="auto" w:fill="D9D9D9" w:themeFill="background1" w:themeFillShade="D9"/>
        <w:spacing w:before="240"/>
        <w:rPr>
          <w:lang w:val="en-US"/>
        </w:rPr>
      </w:pPr>
      <w:r w:rsidRPr="003540B6">
        <w:rPr>
          <w:rFonts w:ascii="Consolas" w:hAnsi="Consolas"/>
          <w:b/>
          <w:sz w:val="18"/>
          <w:lang w:val="en-US"/>
        </w:rPr>
        <w:t>ALTER TABLE</w:t>
      </w:r>
      <w:r w:rsidRPr="003540B6">
        <w:rPr>
          <w:rFonts w:ascii="Consolas" w:hAnsi="Consolas"/>
          <w:sz w:val="18"/>
          <w:lang w:val="en-US"/>
        </w:rPr>
        <w:t xml:space="preserve"> fournit_recipient </w:t>
      </w:r>
      <w:r w:rsidRPr="003540B6">
        <w:rPr>
          <w:rFonts w:ascii="Consolas" w:hAnsi="Consolas"/>
          <w:b/>
          <w:sz w:val="18"/>
          <w:lang w:val="en-US"/>
        </w:rPr>
        <w:t>ADD CONSTRAINT</w:t>
      </w:r>
      <w:r w:rsidRPr="003540B6">
        <w:rPr>
          <w:rFonts w:ascii="Consolas" w:hAnsi="Consolas"/>
          <w:sz w:val="18"/>
          <w:lang w:val="en-US"/>
        </w:rPr>
        <w:t xml:space="preserve"> FK_fournit_recipient_IDrecipient FOREIGN KEY (IDrecipient) REFERENCES Recipient(IDrecipient);</w:t>
      </w:r>
      <w:r w:rsidR="0034237C" w:rsidRPr="003540B6">
        <w:rPr>
          <w:lang w:val="en-US"/>
        </w:rPr>
        <w:br w:type="page"/>
      </w:r>
    </w:p>
    <w:p w:rsidR="00B03825" w:rsidRDefault="00B03825" w:rsidP="00B03825">
      <w:pPr>
        <w:pStyle w:val="Titre1"/>
      </w:pPr>
      <w:r>
        <w:lastRenderedPageBreak/>
        <w:t>ANNEXE 3 : Manuel d’utilisation de la base de données</w:t>
      </w:r>
    </w:p>
    <w:p w:rsidR="00E61CDE" w:rsidRDefault="00B03825" w:rsidP="00B03825">
      <w:pPr>
        <w:spacing w:before="240"/>
      </w:pPr>
      <w:r>
        <w:t>Afin que la sorcière Giselle</w:t>
      </w:r>
      <w:r w:rsidR="00E61CDE">
        <w:t xml:space="preserve"> puisse utiliser la base de données directement, nous avons recensé dans cette annexe l’ensemble des commandes qu’elle pourrait avoir besoin quotidiennement.</w:t>
      </w:r>
    </w:p>
    <w:p w:rsidR="00B03825" w:rsidRDefault="00B03825" w:rsidP="00B03825">
      <w:pPr>
        <w:spacing w:before="240"/>
      </w:pPr>
      <w:r>
        <w:br w:type="page"/>
      </w:r>
    </w:p>
    <w:p w:rsidR="00995AEF" w:rsidRDefault="00B03825" w:rsidP="002C5924">
      <w:pPr>
        <w:pStyle w:val="Titre1"/>
      </w:pPr>
      <w:r>
        <w:lastRenderedPageBreak/>
        <w:t>ANNEXE 4</w:t>
      </w:r>
      <w:r w:rsidR="002C5924">
        <w:t xml:space="preserve"> : </w:t>
      </w:r>
      <w:r w:rsidR="0065495D">
        <w:t>Ressources</w:t>
      </w:r>
    </w:p>
    <w:p w:rsidR="002C5924" w:rsidRDefault="002C5924" w:rsidP="002C5924">
      <w:pPr>
        <w:spacing w:before="240"/>
      </w:pPr>
      <w:r>
        <w:t>Outils de gestion de projet utilisé (WBS, Gantt, Plannings, listes des tâches à réaliser…) :</w:t>
      </w:r>
    </w:p>
    <w:p w:rsidR="002C5924" w:rsidRDefault="00B1149E" w:rsidP="002C5924">
      <w:pPr>
        <w:pStyle w:val="Paragraphedeliste"/>
        <w:numPr>
          <w:ilvl w:val="0"/>
          <w:numId w:val="20"/>
        </w:numPr>
        <w:spacing w:before="240"/>
      </w:pPr>
      <w:hyperlink r:id="rId24" w:history="1">
        <w:r w:rsidR="002C5924" w:rsidRPr="00433A0A">
          <w:rPr>
            <w:rStyle w:val="Lienhypertexte"/>
          </w:rPr>
          <w:t>https://www.matchware.com/fr/logiciel-de-mind-mapping</w:t>
        </w:r>
      </w:hyperlink>
      <w:r w:rsidR="002C5924">
        <w:t xml:space="preserve"> </w:t>
      </w:r>
    </w:p>
    <w:p w:rsidR="002C5924" w:rsidRDefault="00B1149E" w:rsidP="002C5924">
      <w:pPr>
        <w:pStyle w:val="Paragraphedeliste"/>
        <w:numPr>
          <w:ilvl w:val="0"/>
          <w:numId w:val="20"/>
        </w:numPr>
        <w:spacing w:before="240"/>
      </w:pPr>
      <w:hyperlink r:id="rId25" w:history="1">
        <w:r w:rsidR="002C5924" w:rsidRPr="00433A0A">
          <w:rPr>
            <w:rStyle w:val="Lienhypertexte"/>
          </w:rPr>
          <w:t>https://trello.com/</w:t>
        </w:r>
      </w:hyperlink>
      <w:r w:rsidR="002C5924">
        <w:t xml:space="preserve"> </w:t>
      </w:r>
    </w:p>
    <w:p w:rsidR="00066154" w:rsidRDefault="00066154" w:rsidP="00066154">
      <w:pPr>
        <w:spacing w:before="240"/>
      </w:pPr>
      <w:r>
        <w:t>Ressources pour la gestion de projet :</w:t>
      </w:r>
    </w:p>
    <w:p w:rsidR="00066154" w:rsidRDefault="00B1149E" w:rsidP="00066154">
      <w:pPr>
        <w:pStyle w:val="Paragraphedeliste"/>
        <w:numPr>
          <w:ilvl w:val="0"/>
          <w:numId w:val="20"/>
        </w:numPr>
        <w:spacing w:before="240"/>
      </w:pPr>
      <w:hyperlink r:id="rId26" w:history="1">
        <w:r w:rsidR="00066154" w:rsidRPr="00603BF2">
          <w:rPr>
            <w:rStyle w:val="Lienhypertexte"/>
          </w:rPr>
          <w:t>http://www.workbreakdownstructure.fr/</w:t>
        </w:r>
      </w:hyperlink>
    </w:p>
    <w:p w:rsidR="00066154" w:rsidRDefault="00B1149E" w:rsidP="00066154">
      <w:pPr>
        <w:pStyle w:val="Paragraphedeliste"/>
        <w:numPr>
          <w:ilvl w:val="0"/>
          <w:numId w:val="20"/>
        </w:numPr>
        <w:spacing w:before="240"/>
      </w:pPr>
      <w:hyperlink r:id="rId27" w:history="1">
        <w:r w:rsidR="00066154" w:rsidRPr="00603BF2">
          <w:rPr>
            <w:rStyle w:val="Lienhypertexte"/>
          </w:rPr>
          <w:t>http://www.blog-gestion-de-projet.com/conseils-pour-reussir-votre-planification-de-projet/</w:t>
        </w:r>
      </w:hyperlink>
      <w:r w:rsidR="00066154">
        <w:t xml:space="preserve"> </w:t>
      </w:r>
    </w:p>
    <w:p w:rsidR="00066154" w:rsidRDefault="00066154" w:rsidP="00066154">
      <w:pPr>
        <w:spacing w:before="240"/>
      </w:pPr>
      <w:r>
        <w:t>La méthode MERISE :</w:t>
      </w:r>
    </w:p>
    <w:p w:rsidR="00066154" w:rsidRDefault="00B1149E" w:rsidP="00066154">
      <w:pPr>
        <w:pStyle w:val="Paragraphedeliste"/>
        <w:numPr>
          <w:ilvl w:val="0"/>
          <w:numId w:val="20"/>
        </w:numPr>
        <w:spacing w:before="240"/>
      </w:pPr>
      <w:hyperlink r:id="rId28" w:history="1">
        <w:r w:rsidR="00066154" w:rsidRPr="00603BF2">
          <w:rPr>
            <w:rStyle w:val="Lienhypertexte"/>
          </w:rPr>
          <w:t>http://perso.modulonet.fr/~placurie/Cgo1.htm</w:t>
        </w:r>
      </w:hyperlink>
      <w:r w:rsidR="00066154">
        <w:t xml:space="preserve"> (chapitres 5 à 8)</w:t>
      </w:r>
    </w:p>
    <w:p w:rsidR="00066154" w:rsidRDefault="00066154" w:rsidP="00066154">
      <w:pPr>
        <w:spacing w:before="240"/>
      </w:pPr>
      <w:r>
        <w:t>Logiciel de formalisation du MCD, MLD et MPD de la méthode Merise :</w:t>
      </w:r>
    </w:p>
    <w:p w:rsidR="00066154" w:rsidRDefault="00B1149E" w:rsidP="00066154">
      <w:pPr>
        <w:pStyle w:val="Paragraphedeliste"/>
        <w:numPr>
          <w:ilvl w:val="0"/>
          <w:numId w:val="20"/>
        </w:numPr>
        <w:spacing w:before="240"/>
      </w:pPr>
      <w:hyperlink r:id="rId29" w:history="1">
        <w:r w:rsidR="00066154" w:rsidRPr="00433A0A">
          <w:rPr>
            <w:rStyle w:val="Lienhypertexte"/>
          </w:rPr>
          <w:t>http://www.jfreesoft.com/JMerise/</w:t>
        </w:r>
      </w:hyperlink>
      <w:r w:rsidR="00066154">
        <w:t xml:space="preserve"> </w:t>
      </w:r>
    </w:p>
    <w:p w:rsidR="00066154" w:rsidRDefault="00066154" w:rsidP="00066154">
      <w:pPr>
        <w:spacing w:before="240"/>
      </w:pPr>
      <w:r>
        <w:t>Documentation officielle de MySQL :</w:t>
      </w:r>
    </w:p>
    <w:p w:rsidR="00066154" w:rsidRDefault="00B1149E" w:rsidP="00066154">
      <w:pPr>
        <w:pStyle w:val="Paragraphedeliste"/>
        <w:numPr>
          <w:ilvl w:val="0"/>
          <w:numId w:val="20"/>
        </w:numPr>
        <w:spacing w:before="240"/>
      </w:pPr>
      <w:hyperlink r:id="rId30" w:history="1">
        <w:r w:rsidR="00066154" w:rsidRPr="00433A0A">
          <w:rPr>
            <w:rStyle w:val="Lienhypertexte"/>
          </w:rPr>
          <w:t>https://dev.mysql.com/doc/refman/5.7/en/</w:t>
        </w:r>
      </w:hyperlink>
      <w:r w:rsidR="00066154">
        <w:t xml:space="preserve"> </w:t>
      </w:r>
    </w:p>
    <w:p w:rsidR="00066154" w:rsidRDefault="00007082" w:rsidP="00007082">
      <w:pPr>
        <w:spacing w:before="240"/>
      </w:pPr>
      <w:r>
        <w:t>Requêtes SQL :</w:t>
      </w:r>
    </w:p>
    <w:p w:rsidR="00066154" w:rsidRDefault="00066154" w:rsidP="00066154">
      <w:pPr>
        <w:pStyle w:val="Paragraphedeliste"/>
        <w:numPr>
          <w:ilvl w:val="0"/>
          <w:numId w:val="20"/>
        </w:numPr>
        <w:spacing w:before="240"/>
        <w:rPr>
          <w:lang w:val="en-US"/>
        </w:rPr>
      </w:pPr>
      <w:r w:rsidRPr="00066154">
        <w:rPr>
          <w:lang w:val="en-US"/>
        </w:rPr>
        <w:t xml:space="preserve">SQL, </w:t>
      </w:r>
      <w:r w:rsidRPr="00007082">
        <w:rPr>
          <w:i/>
          <w:lang w:val="en-US"/>
        </w:rPr>
        <w:t>Ronald R. Plew &amp; Ryan K. Stephens</w:t>
      </w:r>
      <w:r w:rsidRPr="00A72537">
        <w:rPr>
          <w:i/>
          <w:lang w:val="en-US"/>
        </w:rPr>
        <w:t xml:space="preserve">, </w:t>
      </w:r>
      <w:r w:rsidR="00007082" w:rsidRPr="00A72537">
        <w:rPr>
          <w:i/>
          <w:lang w:val="en-US"/>
        </w:rPr>
        <w:t>édition</w:t>
      </w:r>
      <w:r w:rsidR="00007082">
        <w:rPr>
          <w:i/>
          <w:lang w:val="en-US"/>
        </w:rPr>
        <w:t xml:space="preserve"> CampusPress, </w:t>
      </w:r>
      <w:r w:rsidR="00007082" w:rsidRPr="00A72537">
        <w:rPr>
          <w:i/>
          <w:lang w:val="en-US"/>
        </w:rPr>
        <w:t>traduction de l’ouvrage</w:t>
      </w:r>
      <w:r w:rsidR="00007082">
        <w:rPr>
          <w:i/>
          <w:lang w:val="en-US"/>
        </w:rPr>
        <w:t xml:space="preserve"> Teach Yourself SQL in 24 Hours – Second Edition.</w:t>
      </w:r>
      <w:r>
        <w:rPr>
          <w:lang w:val="en-US"/>
        </w:rPr>
        <w:t xml:space="preserve"> </w:t>
      </w:r>
    </w:p>
    <w:p w:rsidR="00007082" w:rsidRPr="00066154" w:rsidRDefault="00B1149E" w:rsidP="00007082">
      <w:pPr>
        <w:pStyle w:val="Paragraphedeliste"/>
        <w:numPr>
          <w:ilvl w:val="0"/>
          <w:numId w:val="20"/>
        </w:numPr>
        <w:spacing w:before="240"/>
        <w:rPr>
          <w:lang w:val="en-US"/>
        </w:rPr>
      </w:pPr>
      <w:hyperlink r:id="rId31" w:history="1">
        <w:r w:rsidR="00007082" w:rsidRPr="00603BF2">
          <w:rPr>
            <w:rStyle w:val="Lienhypertexte"/>
            <w:lang w:val="en-US"/>
          </w:rPr>
          <w:t>https://sql.sh/</w:t>
        </w:r>
      </w:hyperlink>
      <w:r w:rsidR="00007082">
        <w:rPr>
          <w:lang w:val="en-US"/>
        </w:rPr>
        <w:t xml:space="preserve"> </w:t>
      </w:r>
    </w:p>
    <w:p w:rsidR="00066154" w:rsidRPr="00066154" w:rsidRDefault="00066154" w:rsidP="00066154">
      <w:pPr>
        <w:spacing w:before="240"/>
        <w:rPr>
          <w:lang w:val="en-US"/>
        </w:rPr>
      </w:pPr>
    </w:p>
    <w:sectPr w:rsidR="00066154" w:rsidRPr="00066154" w:rsidSect="00E77823">
      <w:footerReference w:type="default" r:id="rId32"/>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4C6" w:rsidRDefault="007F74C6" w:rsidP="006651C9">
      <w:r>
        <w:separator/>
      </w:r>
    </w:p>
  </w:endnote>
  <w:endnote w:type="continuationSeparator" w:id="0">
    <w:p w:rsidR="007F74C6" w:rsidRDefault="007F74C6"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Segoe UI"/>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Content>
      <w:p w:rsidR="00B1149E" w:rsidRDefault="00B1149E">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49E" w:rsidRDefault="00B1149E">
                                <w:pPr>
                                  <w:jc w:val="center"/>
                                </w:pPr>
                                <w:r>
                                  <w:fldChar w:fldCharType="begin"/>
                                </w:r>
                                <w:r>
                                  <w:instrText>PAGE    \* MERGEFORMAT</w:instrText>
                                </w:r>
                                <w:r>
                                  <w:fldChar w:fldCharType="separate"/>
                                </w:r>
                                <w:r w:rsidR="00BF695C" w:rsidRPr="00BF695C">
                                  <w:rPr>
                                    <w:noProof/>
                                    <w:color w:val="8C8C8C" w:themeColor="background1" w:themeShade="8C"/>
                                  </w:rPr>
                                  <w:t>17</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B1149E" w:rsidRDefault="00B1149E">
                          <w:pPr>
                            <w:jc w:val="center"/>
                          </w:pPr>
                          <w:r>
                            <w:fldChar w:fldCharType="begin"/>
                          </w:r>
                          <w:r>
                            <w:instrText>PAGE    \* MERGEFORMAT</w:instrText>
                          </w:r>
                          <w:r>
                            <w:fldChar w:fldCharType="separate"/>
                          </w:r>
                          <w:r w:rsidR="00BF695C" w:rsidRPr="00BF695C">
                            <w:rPr>
                              <w:noProof/>
                              <w:color w:val="8C8C8C" w:themeColor="background1" w:themeShade="8C"/>
                            </w:rPr>
                            <w:t>17</w:t>
                          </w:r>
                          <w:r>
                            <w:rPr>
                              <w:color w:val="8C8C8C" w:themeColor="background1" w:themeShade="8C"/>
                            </w:rPr>
                            <w:fldChar w:fldCharType="end"/>
                          </w:r>
                        </w:p>
                      </w:txbxContent>
                    </v:textbox>
                  </v:shape>
                  <v:group id="Group 31" o:spid="_x0000_s103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4C6" w:rsidRDefault="007F74C6" w:rsidP="006651C9">
      <w:r>
        <w:separator/>
      </w:r>
    </w:p>
  </w:footnote>
  <w:footnote w:type="continuationSeparator" w:id="0">
    <w:p w:rsidR="007F74C6" w:rsidRDefault="007F74C6" w:rsidP="006651C9">
      <w:r>
        <w:continuationSeparator/>
      </w:r>
    </w:p>
  </w:footnote>
  <w:footnote w:id="1">
    <w:p w:rsidR="00B1149E" w:rsidRPr="005257C1" w:rsidRDefault="00B1149E">
      <w:pPr>
        <w:pStyle w:val="Notedebasdepage"/>
      </w:pPr>
      <w:r>
        <w:rPr>
          <w:rStyle w:val="Appelnotedebasdep"/>
        </w:rPr>
        <w:footnoteRef/>
      </w:r>
      <w:r>
        <w:t xml:space="preserve"> Tous les documents concernant la modélisation de la base de données sont disponibles dans le dossier modélisation sur le GitHub du projet.</w:t>
      </w:r>
    </w:p>
  </w:footnote>
  <w:footnote w:id="2">
    <w:p w:rsidR="00B1149E" w:rsidRPr="00581542" w:rsidRDefault="00B1149E">
      <w:pPr>
        <w:pStyle w:val="Notedebasdepage"/>
      </w:pPr>
      <w:r>
        <w:rPr>
          <w:rStyle w:val="Appelnotedebasdep"/>
        </w:rPr>
        <w:footnoteRef/>
      </w:r>
      <w:r>
        <w:t xml:space="preserve"> </w:t>
      </w:r>
      <w:r w:rsidRPr="00581542">
        <w:t xml:space="preserve">Pour plus </w:t>
      </w:r>
      <w:r>
        <w:t>d’informations sur la création du serveur MySQL</w:t>
      </w:r>
      <w:r w:rsidRPr="00581542">
        <w:t xml:space="preserve"> sur un Raspberry Pi 3</w:t>
      </w:r>
      <w:r>
        <w:t xml:space="preserve"> se reporter à l’annexe</w:t>
      </w:r>
      <w:r w:rsidRPr="00581542">
        <w:t xml:space="preserve"> </w:t>
      </w:r>
      <w:r>
        <w:t>1</w:t>
      </w:r>
    </w:p>
  </w:footnote>
  <w:footnote w:id="3">
    <w:p w:rsidR="00B1149E" w:rsidRPr="00B1149E" w:rsidRDefault="00B1149E">
      <w:pPr>
        <w:pStyle w:val="Notedebasdepage"/>
      </w:pPr>
      <w:r>
        <w:rPr>
          <w:rStyle w:val="Appelnotedebasdep"/>
        </w:rPr>
        <w:footnoteRef/>
      </w:r>
      <w:r>
        <w:t xml:space="preserve"> </w:t>
      </w:r>
      <w:r w:rsidRPr="00B1149E">
        <w:t xml:space="preserve">Comma-separated values </w:t>
      </w:r>
      <w:r w:rsidRPr="00EC38FF">
        <w:t>permet de représenter les données d’un tableau sous formes de valeurs séparées par des virgules.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CF7"/>
    <w:multiLevelType w:val="hybridMultilevel"/>
    <w:tmpl w:val="67FEE1F8"/>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A3D55"/>
    <w:multiLevelType w:val="hybridMultilevel"/>
    <w:tmpl w:val="33A801A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395F36"/>
    <w:multiLevelType w:val="hybridMultilevel"/>
    <w:tmpl w:val="B32072F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63EF8"/>
    <w:multiLevelType w:val="hybridMultilevel"/>
    <w:tmpl w:val="7F6E3726"/>
    <w:lvl w:ilvl="0" w:tplc="F43EA7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C00CC"/>
    <w:multiLevelType w:val="hybridMultilevel"/>
    <w:tmpl w:val="526682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B4FD8"/>
    <w:multiLevelType w:val="hybridMultilevel"/>
    <w:tmpl w:val="B2808A5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A4F43"/>
    <w:multiLevelType w:val="hybridMultilevel"/>
    <w:tmpl w:val="940ADF8E"/>
    <w:lvl w:ilvl="0" w:tplc="D55E39C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637EEE"/>
    <w:multiLevelType w:val="hybridMultilevel"/>
    <w:tmpl w:val="6456940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8"/>
  </w:num>
  <w:num w:numId="3">
    <w:abstractNumId w:val="13"/>
  </w:num>
  <w:num w:numId="4">
    <w:abstractNumId w:val="2"/>
  </w:num>
  <w:num w:numId="5">
    <w:abstractNumId w:val="9"/>
  </w:num>
  <w:num w:numId="6">
    <w:abstractNumId w:val="3"/>
  </w:num>
  <w:num w:numId="7">
    <w:abstractNumId w:val="20"/>
  </w:num>
  <w:num w:numId="8">
    <w:abstractNumId w:val="19"/>
  </w:num>
  <w:num w:numId="9">
    <w:abstractNumId w:val="5"/>
  </w:num>
  <w:num w:numId="10">
    <w:abstractNumId w:val="12"/>
  </w:num>
  <w:num w:numId="11">
    <w:abstractNumId w:val="17"/>
  </w:num>
  <w:num w:numId="12">
    <w:abstractNumId w:val="10"/>
  </w:num>
  <w:num w:numId="13">
    <w:abstractNumId w:val="21"/>
  </w:num>
  <w:num w:numId="14">
    <w:abstractNumId w:val="14"/>
  </w:num>
  <w:num w:numId="15">
    <w:abstractNumId w:val="22"/>
  </w:num>
  <w:num w:numId="16">
    <w:abstractNumId w:val="1"/>
  </w:num>
  <w:num w:numId="17">
    <w:abstractNumId w:val="0"/>
  </w:num>
  <w:num w:numId="18">
    <w:abstractNumId w:val="6"/>
  </w:num>
  <w:num w:numId="19">
    <w:abstractNumId w:val="18"/>
  </w:num>
  <w:num w:numId="20">
    <w:abstractNumId w:val="7"/>
  </w:num>
  <w:num w:numId="21">
    <w:abstractNumId w:val="16"/>
  </w:num>
  <w:num w:numId="22">
    <w:abstractNumId w:val="15"/>
  </w:num>
  <w:num w:numId="23">
    <w:abstractNumId w:val="4"/>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07082"/>
    <w:rsid w:val="000107C7"/>
    <w:rsid w:val="000326C5"/>
    <w:rsid w:val="00066154"/>
    <w:rsid w:val="000861DC"/>
    <w:rsid w:val="000D00E3"/>
    <w:rsid w:val="000F1462"/>
    <w:rsid w:val="00100BF8"/>
    <w:rsid w:val="00154F18"/>
    <w:rsid w:val="00162D47"/>
    <w:rsid w:val="001730CA"/>
    <w:rsid w:val="001947A6"/>
    <w:rsid w:val="00196F18"/>
    <w:rsid w:val="001A02BE"/>
    <w:rsid w:val="001B1D9B"/>
    <w:rsid w:val="00202362"/>
    <w:rsid w:val="00206E0E"/>
    <w:rsid w:val="00207FD8"/>
    <w:rsid w:val="0021733A"/>
    <w:rsid w:val="00225202"/>
    <w:rsid w:val="002534DD"/>
    <w:rsid w:val="00254CF3"/>
    <w:rsid w:val="00255463"/>
    <w:rsid w:val="0026617A"/>
    <w:rsid w:val="00294B97"/>
    <w:rsid w:val="002A724D"/>
    <w:rsid w:val="002B5ABA"/>
    <w:rsid w:val="002C5924"/>
    <w:rsid w:val="002D22D3"/>
    <w:rsid w:val="002E2B74"/>
    <w:rsid w:val="002E4BD8"/>
    <w:rsid w:val="002F4FD5"/>
    <w:rsid w:val="00324579"/>
    <w:rsid w:val="0034237C"/>
    <w:rsid w:val="003540B6"/>
    <w:rsid w:val="003567A0"/>
    <w:rsid w:val="00364ADF"/>
    <w:rsid w:val="003874D9"/>
    <w:rsid w:val="00390BA7"/>
    <w:rsid w:val="003B4721"/>
    <w:rsid w:val="003B5121"/>
    <w:rsid w:val="003D6FCC"/>
    <w:rsid w:val="003F7F16"/>
    <w:rsid w:val="0040557E"/>
    <w:rsid w:val="00407AC1"/>
    <w:rsid w:val="00463284"/>
    <w:rsid w:val="00472FC1"/>
    <w:rsid w:val="00473C2D"/>
    <w:rsid w:val="00484D41"/>
    <w:rsid w:val="004905E3"/>
    <w:rsid w:val="004929BA"/>
    <w:rsid w:val="004A6277"/>
    <w:rsid w:val="004E006A"/>
    <w:rsid w:val="004F640A"/>
    <w:rsid w:val="00513B08"/>
    <w:rsid w:val="00515EF9"/>
    <w:rsid w:val="005252C3"/>
    <w:rsid w:val="005257C1"/>
    <w:rsid w:val="00526DD1"/>
    <w:rsid w:val="00552A23"/>
    <w:rsid w:val="00564437"/>
    <w:rsid w:val="005724B1"/>
    <w:rsid w:val="00581542"/>
    <w:rsid w:val="0058332A"/>
    <w:rsid w:val="005A2D61"/>
    <w:rsid w:val="005D605D"/>
    <w:rsid w:val="0065495D"/>
    <w:rsid w:val="00656463"/>
    <w:rsid w:val="006651C9"/>
    <w:rsid w:val="006B29BC"/>
    <w:rsid w:val="006B445E"/>
    <w:rsid w:val="006C7D8A"/>
    <w:rsid w:val="007113F3"/>
    <w:rsid w:val="00720EC5"/>
    <w:rsid w:val="00726528"/>
    <w:rsid w:val="00751C26"/>
    <w:rsid w:val="007975A2"/>
    <w:rsid w:val="007A72D1"/>
    <w:rsid w:val="007B61E1"/>
    <w:rsid w:val="007C0DC2"/>
    <w:rsid w:val="007F74C6"/>
    <w:rsid w:val="00802103"/>
    <w:rsid w:val="00807216"/>
    <w:rsid w:val="00812E7E"/>
    <w:rsid w:val="00831A75"/>
    <w:rsid w:val="00866E81"/>
    <w:rsid w:val="008704F9"/>
    <w:rsid w:val="0087101A"/>
    <w:rsid w:val="00887E17"/>
    <w:rsid w:val="008915FD"/>
    <w:rsid w:val="008E2F55"/>
    <w:rsid w:val="00901EB1"/>
    <w:rsid w:val="00907377"/>
    <w:rsid w:val="009629F8"/>
    <w:rsid w:val="00995AEF"/>
    <w:rsid w:val="009A6D3D"/>
    <w:rsid w:val="009B4CD1"/>
    <w:rsid w:val="009B7C42"/>
    <w:rsid w:val="009E0AA5"/>
    <w:rsid w:val="009F1566"/>
    <w:rsid w:val="00A07250"/>
    <w:rsid w:val="00A1470A"/>
    <w:rsid w:val="00A57B23"/>
    <w:rsid w:val="00A72537"/>
    <w:rsid w:val="00AA04D5"/>
    <w:rsid w:val="00AC0341"/>
    <w:rsid w:val="00AC7110"/>
    <w:rsid w:val="00AD688D"/>
    <w:rsid w:val="00AE13C3"/>
    <w:rsid w:val="00AF7742"/>
    <w:rsid w:val="00B02F68"/>
    <w:rsid w:val="00B03825"/>
    <w:rsid w:val="00B1149E"/>
    <w:rsid w:val="00B219E6"/>
    <w:rsid w:val="00B3766B"/>
    <w:rsid w:val="00B5277E"/>
    <w:rsid w:val="00B543F1"/>
    <w:rsid w:val="00B859F6"/>
    <w:rsid w:val="00B87D29"/>
    <w:rsid w:val="00B95C66"/>
    <w:rsid w:val="00BC6DE6"/>
    <w:rsid w:val="00BD6711"/>
    <w:rsid w:val="00BF0E26"/>
    <w:rsid w:val="00BF695C"/>
    <w:rsid w:val="00C57FC3"/>
    <w:rsid w:val="00CC2260"/>
    <w:rsid w:val="00CC4906"/>
    <w:rsid w:val="00D33D2A"/>
    <w:rsid w:val="00D527F8"/>
    <w:rsid w:val="00D86F3D"/>
    <w:rsid w:val="00D90008"/>
    <w:rsid w:val="00D9696E"/>
    <w:rsid w:val="00D97D16"/>
    <w:rsid w:val="00DE4713"/>
    <w:rsid w:val="00E5405E"/>
    <w:rsid w:val="00E61CDE"/>
    <w:rsid w:val="00E77823"/>
    <w:rsid w:val="00EC38FF"/>
    <w:rsid w:val="00ED7410"/>
    <w:rsid w:val="00EE7EBF"/>
    <w:rsid w:val="00EF2F4D"/>
    <w:rsid w:val="00F02558"/>
    <w:rsid w:val="00F40A20"/>
    <w:rsid w:val="00F40D22"/>
    <w:rsid w:val="00F444DD"/>
    <w:rsid w:val="00F51484"/>
    <w:rsid w:val="00F7585D"/>
    <w:rsid w:val="00F8101C"/>
    <w:rsid w:val="00FA24C2"/>
    <w:rsid w:val="00FA4898"/>
    <w:rsid w:val="00FA4A96"/>
    <w:rsid w:val="00FD31FC"/>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EB2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 w:type="paragraph" w:styleId="Notedebasdepage">
    <w:name w:val="footnote text"/>
    <w:basedOn w:val="Normal"/>
    <w:link w:val="NotedebasdepageCar"/>
    <w:uiPriority w:val="99"/>
    <w:semiHidden/>
    <w:unhideWhenUsed/>
    <w:rsid w:val="00581542"/>
    <w:rPr>
      <w:sz w:val="20"/>
      <w:szCs w:val="20"/>
    </w:rPr>
  </w:style>
  <w:style w:type="character" w:customStyle="1" w:styleId="NotedebasdepageCar">
    <w:name w:val="Note de bas de page Car"/>
    <w:basedOn w:val="Policepardfaut"/>
    <w:link w:val="Notedebasdepage"/>
    <w:uiPriority w:val="99"/>
    <w:semiHidden/>
    <w:rsid w:val="00581542"/>
    <w:rPr>
      <w:rFonts w:asciiTheme="majorHAnsi" w:hAnsiTheme="majorHAnsi"/>
      <w:sz w:val="20"/>
      <w:szCs w:val="20"/>
    </w:rPr>
  </w:style>
  <w:style w:type="character" w:styleId="Appelnotedebasdep">
    <w:name w:val="footnote reference"/>
    <w:basedOn w:val="Policepardfaut"/>
    <w:uiPriority w:val="99"/>
    <w:semiHidden/>
    <w:unhideWhenUsed/>
    <w:rsid w:val="00581542"/>
    <w:rPr>
      <w:vertAlign w:val="superscript"/>
    </w:rPr>
  </w:style>
  <w:style w:type="character" w:styleId="Mention">
    <w:name w:val="Mention"/>
    <w:basedOn w:val="Policepardfaut"/>
    <w:uiPriority w:val="99"/>
    <w:semiHidden/>
    <w:unhideWhenUsed/>
    <w:rsid w:val="002C5924"/>
    <w:rPr>
      <w:color w:val="2B579A"/>
      <w:shd w:val="clear" w:color="auto" w:fill="E6E6E6"/>
    </w:rPr>
  </w:style>
  <w:style w:type="paragraph" w:styleId="Notedefin">
    <w:name w:val="endnote text"/>
    <w:basedOn w:val="Normal"/>
    <w:link w:val="NotedefinCar"/>
    <w:uiPriority w:val="99"/>
    <w:semiHidden/>
    <w:unhideWhenUsed/>
    <w:rsid w:val="005257C1"/>
    <w:rPr>
      <w:sz w:val="20"/>
      <w:szCs w:val="20"/>
    </w:rPr>
  </w:style>
  <w:style w:type="character" w:customStyle="1" w:styleId="NotedefinCar">
    <w:name w:val="Note de fin Car"/>
    <w:basedOn w:val="Policepardfaut"/>
    <w:link w:val="Notedefin"/>
    <w:uiPriority w:val="99"/>
    <w:semiHidden/>
    <w:rsid w:val="005257C1"/>
    <w:rPr>
      <w:rFonts w:asciiTheme="majorHAnsi" w:hAnsiTheme="majorHAnsi"/>
      <w:sz w:val="20"/>
      <w:szCs w:val="20"/>
    </w:rPr>
  </w:style>
  <w:style w:type="character" w:styleId="Appeldenotedefin">
    <w:name w:val="endnote reference"/>
    <w:basedOn w:val="Policepardfaut"/>
    <w:uiPriority w:val="99"/>
    <w:semiHidden/>
    <w:unhideWhenUsed/>
    <w:rsid w:val="005257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tmp"/><Relationship Id="rId26" Type="http://schemas.openxmlformats.org/officeDocument/2006/relationships/hyperlink" Target="http://www.workbreakdownstructure.fr/" TargetMode="External"/><Relationship Id="rId3" Type="http://schemas.openxmlformats.org/officeDocument/2006/relationships/numbering" Target="numbering.xml"/><Relationship Id="rId21" Type="http://schemas.openxmlformats.org/officeDocument/2006/relationships/image" Target="media/image13.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trello.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tmp"/><Relationship Id="rId29" Type="http://schemas.openxmlformats.org/officeDocument/2006/relationships/hyperlink" Target="http://www.jfreesoft.com/JMeri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matchware.com/fr/logiciel-de-mind-mappin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hyperlink" Target="http://perso.modulonet.fr/~placurie/Cgo1.htm"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sql.sh/" TargetMode="Externa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hyperlink" Target="http://www.blog-gestion-de-projet.com/conseils-pour-reussir-votre-planification-de-projet/" TargetMode="External"/><Relationship Id="rId30" Type="http://schemas.openxmlformats.org/officeDocument/2006/relationships/hyperlink" Target="https://dev.mysql.com/doc/refman/5.7/en/" TargetMode="Externa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024913A0-CF11-47F9-A5AD-44636DF8B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23</Pages>
  <Words>4028</Words>
  <Characters>22964</Characters>
  <Application>Microsoft Office Word</Application>
  <DocSecurity>0</DocSecurity>
  <Lines>191</Lines>
  <Paragraphs>53</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2017-04-03T19:15:00Z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